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405" w:rsidRPr="0029607D" w:rsidRDefault="008F4F16" w:rsidP="00F03D0B">
      <w:pPr>
        <w:spacing w:line="240" w:lineRule="auto"/>
        <w:rPr>
          <w:rFonts w:asciiTheme="minorHAnsi" w:eastAsia="Arial" w:hAnsiTheme="minorHAnsi"/>
          <w:b/>
          <w:sz w:val="22"/>
          <w:szCs w:val="22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109335" cy="8261985"/>
                <wp:effectExtent l="0" t="0" r="5715" b="2540"/>
                <wp:wrapNone/>
                <wp:docPr id="153" name="Caixa de Texto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9335" cy="826198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4835" w:type="pct"/>
                              <w:jc w:val="center"/>
                              <w:tblBorders>
                                <w:insideV w:val="single" w:sz="12" w:space="0" w:color="C0504D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319"/>
                              <w:gridCol w:w="4695"/>
                            </w:tblGrid>
                            <w:tr w:rsidR="00146594" w:rsidTr="00174729">
                              <w:trPr>
                                <w:jc w:val="center"/>
                              </w:trPr>
                              <w:tc>
                                <w:tcPr>
                                  <w:tcW w:w="2656" w:type="pct"/>
                                  <w:vAlign w:val="center"/>
                                </w:tcPr>
                                <w:p w:rsidR="00146594" w:rsidRDefault="00146594">
                                  <w:pPr>
                                    <w:jc w:val="right"/>
                                    <w:rPr>
                                      <w:color w:val="D40000"/>
                                    </w:rPr>
                                  </w:pPr>
                                  <w:r w:rsidRPr="001E7FE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2284449" cy="581833"/>
                                        <wp:effectExtent l="0" t="0" r="0" b="0"/>
                                        <wp:docPr id="2024839931" name="Imagem 1" descr="C:\Users\Paula\Pictures\logo-jf_creativia png (2).png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Paula\Pictures\logo-jf_creativia png (2)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57111" cy="6003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146594" w:rsidRDefault="00146594">
                                  <w:pPr>
                                    <w:jc w:val="right"/>
                                    <w:rPr>
                                      <w:color w:val="D40000"/>
                                    </w:rPr>
                                  </w:pPr>
                                </w:p>
                                <w:p w:rsidR="00146594" w:rsidRPr="00F63766" w:rsidRDefault="00146594" w:rsidP="00F63766">
                                  <w:pPr>
                                    <w:rPr>
                                      <w:color w:val="D40000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i/>
                                      <w:caps/>
                                      <w:color w:val="191919" w:themeColor="text1" w:themeTint="E6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46594" w:rsidRPr="00FA0D44" w:rsidRDefault="00146594">
                                      <w:pPr>
                                        <w:pStyle w:val="SemEspaamento"/>
                                        <w:spacing w:line="312" w:lineRule="aut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i/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</w:rPr>
                                        <w:t>PROCEDIMENTO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35407256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46594" w:rsidRPr="00FA0D44" w:rsidRDefault="00146594" w:rsidP="00146594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Colocar a Seção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344" w:type="pct"/>
                                  <w:vAlign w:val="center"/>
                                </w:tcPr>
                                <w:p w:rsidR="00146594" w:rsidRPr="00F63766" w:rsidRDefault="004E6DC4">
                                  <w:pPr>
                                    <w:pStyle w:val="SemEspaamento"/>
                                    <w:rPr>
                                      <w:b/>
                                      <w:bCs/>
                                      <w:caps/>
                                      <w:color w:val="D4000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aps/>
                                      <w:color w:val="D40000"/>
                                      <w:sz w:val="26"/>
                                      <w:szCs w:val="26"/>
                                    </w:rPr>
                                    <w:t>vERSÃO</w:t>
                                  </w: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Resumo"/>
                                    <w:tag w:val=""/>
                                    <w:id w:val="-2036181933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:rsidR="00146594" w:rsidRDefault="00146594" w:rsidP="00F63766">
                                      <w:pPr>
                                        <w:jc w:val="both"/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Colocar um resumo do processo que está sendo feito o manual</w:t>
                                      </w:r>
                                    </w:p>
                                  </w:sdtContent>
                                </w:sdt>
                                <w:p w:rsidR="00146594" w:rsidRDefault="00146594">
                                  <w:pPr>
                                    <w:pStyle w:val="SemEspaamento"/>
                                    <w:rPr>
                                      <w:color w:val="C0504D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146594" w:rsidRPr="00FA0D44" w:rsidRDefault="00146594" w:rsidP="00146594">
                                  <w:pPr>
                                    <w:pStyle w:val="SemEspaamento"/>
                                    <w:rPr>
                                      <w:rFonts w:ascii="Times New Roman" w:hAnsi="Times New Roman" w:cs="Times New Roman"/>
                                      <w:i/>
                                      <w:color w:val="D4000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MÊS</w:t>
                                  </w:r>
                                  <w:r w:rsidRPr="00FA0D44"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  <w:t>ANO</w:t>
                                  </w:r>
                                </w:p>
                              </w:tc>
                            </w:tr>
                          </w:tbl>
                          <w:p w:rsidR="00146594" w:rsidRDefault="00146594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6" o:spid="_x0000_s1026" type="#_x0000_t202" style="position:absolute;margin-left:0;margin-top:0;width:481.05pt;height:650.55pt;z-index:251661312;visibility:visible;mso-wrap-style:square;mso-width-percent:0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" fillcolor="white [3201]" stroked="f">
                <v:textbox inset="0,0,0,0">
                  <w:txbxContent>
                    <w:tbl>
                      <w:tblPr>
                        <w:tblW w:w="4835" w:type="pct"/>
                        <w:jc w:val="center"/>
                        <w:tblBorders>
                          <w:insideV w:val="single" w:sz="12" w:space="0" w:color="C0504D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319"/>
                        <w:gridCol w:w="4695"/>
                      </w:tblGrid>
                      <w:tr w:rsidR="00146594" w:rsidTr="00174729">
                        <w:trPr>
                          <w:jc w:val="center"/>
                        </w:trPr>
                        <w:tc>
                          <w:tcPr>
                            <w:tcW w:w="2656" w:type="pct"/>
                            <w:vAlign w:val="center"/>
                          </w:tcPr>
                          <w:p w:rsidR="00146594" w:rsidRDefault="00146594">
                            <w:pPr>
                              <w:jc w:val="right"/>
                              <w:rPr>
                                <w:color w:val="D40000"/>
                              </w:rPr>
                            </w:pPr>
                            <w:r w:rsidRPr="001E7FE0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84449" cy="581833"/>
                                  <wp:effectExtent l="0" t="0" r="0" b="0"/>
                                  <wp:docPr id="2024839931" name="Imagem 1" descr="C:\Users\Paula\Pictures\logo-jf_creativia png (2)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aula\Pictures\logo-jf_creativia png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57111" cy="600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46594" w:rsidRDefault="00146594">
                            <w:pPr>
                              <w:jc w:val="right"/>
                              <w:rPr>
                                <w:color w:val="D40000"/>
                              </w:rPr>
                            </w:pPr>
                          </w:p>
                          <w:p w:rsidR="00146594" w:rsidRPr="00F63766" w:rsidRDefault="00146594" w:rsidP="00F63766">
                            <w:pPr>
                              <w:rPr>
                                <w:color w:val="D40000"/>
                              </w:rPr>
                            </w:pPr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i/>
                                <w:caps/>
                                <w:color w:val="191919" w:themeColor="text1" w:themeTint="E6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146594" w:rsidRPr="00FA0D44" w:rsidRDefault="00146594">
                                <w:pPr>
                                  <w:pStyle w:val="SemEspaamento"/>
                                  <w:spacing w:line="312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i/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</w:rPr>
                                  <w:t>PROCEDIMENTO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35407256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146594" w:rsidRPr="00FA0D44" w:rsidRDefault="00146594" w:rsidP="00146594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Colocar a Seção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344" w:type="pct"/>
                            <w:vAlign w:val="center"/>
                          </w:tcPr>
                          <w:p w:rsidR="00146594" w:rsidRPr="00F63766" w:rsidRDefault="004E6DC4">
                            <w:pPr>
                              <w:pStyle w:val="SemEspaamento"/>
                              <w:rPr>
                                <w:b/>
                                <w:bCs/>
                                <w:caps/>
                                <w:color w:val="D4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D40000"/>
                                <w:sz w:val="26"/>
                                <w:szCs w:val="26"/>
                              </w:rPr>
                              <w:t>vERSÃO</w:t>
                            </w: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Resumo"/>
                              <w:tag w:val=""/>
                              <w:id w:val="-2036181933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146594" w:rsidRDefault="00146594" w:rsidP="00F63766">
                                <w:pPr>
                                  <w:jc w:val="both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Colocar um resumo do processo que está sendo feito o manual</w:t>
                                </w:r>
                              </w:p>
                            </w:sdtContent>
                          </w:sdt>
                          <w:p w:rsidR="00146594" w:rsidRDefault="00146594">
                            <w:pPr>
                              <w:pStyle w:val="SemEspaamento"/>
                              <w:rPr>
                                <w:color w:val="C0504D" w:themeColor="accent2"/>
                                <w:sz w:val="26"/>
                                <w:szCs w:val="26"/>
                              </w:rPr>
                            </w:pPr>
                          </w:p>
                          <w:p w:rsidR="00146594" w:rsidRPr="00FA0D44" w:rsidRDefault="00146594" w:rsidP="00146594">
                            <w:pPr>
                              <w:pStyle w:val="SemEspaamento"/>
                              <w:rPr>
                                <w:rFonts w:ascii="Times New Roman" w:hAnsi="Times New Roman" w:cs="Times New Roman"/>
                                <w:i/>
                                <w:color w:val="D4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MÊS</w:t>
                            </w:r>
                            <w:r w:rsidRPr="00FA0D44">
                              <w:rPr>
                                <w:rFonts w:ascii="Times New Roman" w:hAnsi="Times New Roman" w:cs="Times New Roman"/>
                                <w:i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ANO</w:t>
                            </w:r>
                          </w:p>
                        </w:tc>
                      </w:tr>
                    </w:tbl>
                    <w:p w:rsidR="00146594" w:rsidRDefault="00146594"/>
                  </w:txbxContent>
                </v:textbox>
                <w10:wrap anchorx="page" anchory="page"/>
              </v:shape>
            </w:pict>
          </mc:Fallback>
        </mc:AlternateContent>
      </w:r>
      <w:r w:rsidR="00D00947" w:rsidRPr="0029607D">
        <w:rPr>
          <w:rFonts w:asciiTheme="minorHAnsi" w:eastAsia="Arial" w:hAnsiTheme="minorHAnsi"/>
          <w:b/>
          <w:sz w:val="22"/>
          <w:szCs w:val="22"/>
        </w:rPr>
        <w:t>jun</w:t>
      </w:r>
      <w:r w:rsidR="00D276BB" w:rsidRPr="0029607D">
        <w:rPr>
          <w:rFonts w:asciiTheme="minorHAnsi" w:eastAsia="Arial" w:hAnsiTheme="minorHAnsi"/>
          <w:b/>
          <w:sz w:val="22"/>
          <w:szCs w:val="22"/>
        </w:rPr>
        <w:t>ouvido</w:t>
      </w:r>
      <w:sdt>
        <w:sdtPr>
          <w:rPr>
            <w:rFonts w:asciiTheme="minorHAnsi" w:eastAsia="Arial" w:hAnsiTheme="minorHAnsi"/>
            <w:b/>
            <w:sz w:val="22"/>
            <w:szCs w:val="22"/>
          </w:rPr>
          <w:id w:val="592364147"/>
          <w:docPartObj>
            <w:docPartGallery w:val="Cover Pages"/>
            <w:docPartUnique/>
          </w:docPartObj>
        </w:sdtPr>
        <w:sdtEndPr/>
        <w:sdtContent>
          <w:r w:rsidR="00F63766" w:rsidRPr="0029607D">
            <w:rPr>
              <w:rFonts w:asciiTheme="minorHAnsi" w:eastAsia="Arial" w:hAnsiTheme="minorHAnsi"/>
              <w:b/>
              <w:sz w:val="22"/>
              <w:szCs w:val="22"/>
            </w:rPr>
            <w:br w:type="page"/>
          </w:r>
        </w:sdtContent>
      </w:sdt>
    </w:p>
    <w:sdt>
      <w:sdtPr>
        <w:rPr>
          <w:rFonts w:ascii="Calibri" w:eastAsia="Calibri" w:hAnsi="Calibri"/>
          <w:b w:val="0"/>
          <w:sz w:val="20"/>
          <w:szCs w:val="20"/>
        </w:rPr>
        <w:id w:val="-63070544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B2A3F" w:rsidRDefault="00AB2A3F">
          <w:pPr>
            <w:pStyle w:val="CabealhodoSumrio"/>
          </w:pPr>
          <w:r>
            <w:t>Sumário</w:t>
          </w:r>
        </w:p>
        <w:p w:rsidR="00AB2A3F" w:rsidRDefault="00AB2A3F">
          <w:pPr>
            <w:pStyle w:val="Sumrio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703109" w:history="1">
            <w:r w:rsidRPr="00C33466">
              <w:rPr>
                <w:rStyle w:val="Hyperlink"/>
                <w:rFonts w:cstheme="minorHAnsi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C33466">
              <w:rPr>
                <w:rStyle w:val="Hyperlink"/>
              </w:rPr>
              <w:t>MANUAL DOS SETORES - TÍTULO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_Toc204703109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AB2A3F" w:rsidRDefault="009C697B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03110" w:history="1">
            <w:r w:rsidR="00AB2A3F" w:rsidRPr="00C33466">
              <w:rPr>
                <w:rStyle w:val="Hyperlink"/>
                <w:bCs/>
                <w:noProof/>
              </w:rPr>
              <w:t>2.1</w:t>
            </w:r>
            <w:r w:rsidR="00AB2A3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B2A3F" w:rsidRPr="00C33466">
              <w:rPr>
                <w:rStyle w:val="Hyperlink"/>
                <w:noProof/>
              </w:rPr>
              <w:t>INTRODUÇÃO - TÍTULO 2</w:t>
            </w:r>
            <w:r w:rsidR="00AB2A3F" w:rsidRPr="00C33466">
              <w:rPr>
                <w:rStyle w:val="Hyperlink"/>
                <w:rFonts w:eastAsia="Arial MT" w:cs="Arial MT"/>
                <w:noProof/>
                <w:lang w:val="pt-PT" w:eastAsia="en-US"/>
              </w:rPr>
              <w:t>.</w:t>
            </w:r>
            <w:r w:rsidR="00AB2A3F">
              <w:rPr>
                <w:noProof/>
                <w:webHidden/>
              </w:rPr>
              <w:tab/>
            </w:r>
            <w:r w:rsidR="00AB2A3F">
              <w:rPr>
                <w:noProof/>
                <w:webHidden/>
              </w:rPr>
              <w:fldChar w:fldCharType="begin"/>
            </w:r>
            <w:r w:rsidR="00AB2A3F">
              <w:rPr>
                <w:noProof/>
                <w:webHidden/>
              </w:rPr>
              <w:instrText xml:space="preserve"> PAGEREF _Toc204703110 \h </w:instrText>
            </w:r>
            <w:r w:rsidR="00AB2A3F">
              <w:rPr>
                <w:noProof/>
                <w:webHidden/>
              </w:rPr>
            </w:r>
            <w:r w:rsidR="00AB2A3F">
              <w:rPr>
                <w:noProof/>
                <w:webHidden/>
              </w:rPr>
              <w:fldChar w:fldCharType="separate"/>
            </w:r>
            <w:r w:rsidR="00AB2A3F">
              <w:rPr>
                <w:noProof/>
                <w:webHidden/>
              </w:rPr>
              <w:t>2</w:t>
            </w:r>
            <w:r w:rsidR="00AB2A3F">
              <w:rPr>
                <w:noProof/>
                <w:webHidden/>
              </w:rPr>
              <w:fldChar w:fldCharType="end"/>
            </w:r>
          </w:hyperlink>
        </w:p>
        <w:p w:rsidR="00AB2A3F" w:rsidRDefault="009C697B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03111" w:history="1">
            <w:r w:rsidR="00AB2A3F" w:rsidRPr="00C33466">
              <w:rPr>
                <w:rStyle w:val="Hyperlink"/>
                <w:bCs/>
                <w:noProof/>
              </w:rPr>
              <w:t>2.2</w:t>
            </w:r>
            <w:r w:rsidR="00AB2A3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B2A3F" w:rsidRPr="00C33466">
              <w:rPr>
                <w:rStyle w:val="Hyperlink"/>
                <w:noProof/>
              </w:rPr>
              <w:t>OBJETIVO</w:t>
            </w:r>
            <w:r w:rsidR="00AB2A3F">
              <w:rPr>
                <w:noProof/>
                <w:webHidden/>
              </w:rPr>
              <w:tab/>
            </w:r>
            <w:r w:rsidR="00AB2A3F">
              <w:rPr>
                <w:noProof/>
                <w:webHidden/>
              </w:rPr>
              <w:fldChar w:fldCharType="begin"/>
            </w:r>
            <w:r w:rsidR="00AB2A3F">
              <w:rPr>
                <w:noProof/>
                <w:webHidden/>
              </w:rPr>
              <w:instrText xml:space="preserve"> PAGEREF _Toc204703111 \h </w:instrText>
            </w:r>
            <w:r w:rsidR="00AB2A3F">
              <w:rPr>
                <w:noProof/>
                <w:webHidden/>
              </w:rPr>
            </w:r>
            <w:r w:rsidR="00AB2A3F">
              <w:rPr>
                <w:noProof/>
                <w:webHidden/>
              </w:rPr>
              <w:fldChar w:fldCharType="separate"/>
            </w:r>
            <w:r w:rsidR="00AB2A3F">
              <w:rPr>
                <w:noProof/>
                <w:webHidden/>
              </w:rPr>
              <w:t>2</w:t>
            </w:r>
            <w:r w:rsidR="00AB2A3F">
              <w:rPr>
                <w:noProof/>
                <w:webHidden/>
              </w:rPr>
              <w:fldChar w:fldCharType="end"/>
            </w:r>
          </w:hyperlink>
        </w:p>
        <w:p w:rsidR="00AB2A3F" w:rsidRDefault="009C697B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703112" w:history="1">
            <w:r w:rsidR="00AB2A3F" w:rsidRPr="00C33466">
              <w:rPr>
                <w:rStyle w:val="Hyperlink"/>
                <w:bCs/>
                <w:noProof/>
              </w:rPr>
              <w:t>2.3</w:t>
            </w:r>
            <w:r w:rsidR="00AB2A3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B2A3F" w:rsidRPr="00C33466">
              <w:rPr>
                <w:rStyle w:val="Hyperlink"/>
                <w:noProof/>
              </w:rPr>
              <w:t>PROCEDIMENTO:</w:t>
            </w:r>
            <w:r w:rsidR="00AB2A3F">
              <w:rPr>
                <w:noProof/>
                <w:webHidden/>
              </w:rPr>
              <w:tab/>
            </w:r>
            <w:r w:rsidR="00AB2A3F">
              <w:rPr>
                <w:noProof/>
                <w:webHidden/>
              </w:rPr>
              <w:fldChar w:fldCharType="begin"/>
            </w:r>
            <w:r w:rsidR="00AB2A3F">
              <w:rPr>
                <w:noProof/>
                <w:webHidden/>
              </w:rPr>
              <w:instrText xml:space="preserve"> PAGEREF _Toc204703112 \h </w:instrText>
            </w:r>
            <w:r w:rsidR="00AB2A3F">
              <w:rPr>
                <w:noProof/>
                <w:webHidden/>
              </w:rPr>
            </w:r>
            <w:r w:rsidR="00AB2A3F">
              <w:rPr>
                <w:noProof/>
                <w:webHidden/>
              </w:rPr>
              <w:fldChar w:fldCharType="separate"/>
            </w:r>
            <w:r w:rsidR="00AB2A3F">
              <w:rPr>
                <w:noProof/>
                <w:webHidden/>
              </w:rPr>
              <w:t>2</w:t>
            </w:r>
            <w:r w:rsidR="00AB2A3F">
              <w:rPr>
                <w:noProof/>
                <w:webHidden/>
              </w:rPr>
              <w:fldChar w:fldCharType="end"/>
            </w:r>
          </w:hyperlink>
        </w:p>
        <w:p w:rsidR="00AB2A3F" w:rsidRDefault="00AB2A3F">
          <w:r>
            <w:rPr>
              <w:b/>
              <w:bCs/>
            </w:rPr>
            <w:fldChar w:fldCharType="end"/>
          </w:r>
        </w:p>
      </w:sdtContent>
    </w:sdt>
    <w:p w:rsidR="00D91DEA" w:rsidRPr="0029607D" w:rsidRDefault="00D91DEA" w:rsidP="00F03D0B">
      <w:pPr>
        <w:suppressAutoHyphens w:val="0"/>
        <w:spacing w:line="240" w:lineRule="auto"/>
        <w:rPr>
          <w:rFonts w:asciiTheme="minorHAnsi" w:eastAsia="Arial" w:hAnsiTheme="minorHAnsi"/>
          <w:b/>
          <w:sz w:val="24"/>
          <w:szCs w:val="22"/>
        </w:rPr>
      </w:pPr>
      <w:r w:rsidRPr="0029607D">
        <w:rPr>
          <w:rFonts w:asciiTheme="minorHAnsi" w:hAnsiTheme="minorHAnsi"/>
        </w:rPr>
        <w:br w:type="page"/>
      </w:r>
    </w:p>
    <w:p w:rsidR="00214133" w:rsidRPr="00453073" w:rsidRDefault="00E75FC4" w:rsidP="00DF66E9">
      <w:pPr>
        <w:pStyle w:val="Ttulo1"/>
        <w:ind w:left="0" w:hanging="6"/>
      </w:pPr>
      <w:bookmarkStart w:id="0" w:name="_Toc204703109"/>
      <w:r w:rsidRPr="00453073">
        <w:lastRenderedPageBreak/>
        <w:t>MANUAL DOS SETORES</w:t>
      </w:r>
      <w:r w:rsidR="006945C9">
        <w:t xml:space="preserve"> - TÍTULO 1</w:t>
      </w:r>
      <w:bookmarkEnd w:id="0"/>
    </w:p>
    <w:p w:rsidR="00601F94" w:rsidRPr="00601F94" w:rsidRDefault="00BF1CAB" w:rsidP="00DF66E9">
      <w:pPr>
        <w:pStyle w:val="Ttulo2"/>
        <w:ind w:left="0" w:hanging="6"/>
        <w:jc w:val="left"/>
        <w:rPr>
          <w:rStyle w:val="CorpodetextoChar"/>
          <w:rFonts w:eastAsia="Arial" w:cs="Arial"/>
          <w:b/>
          <w:sz w:val="24"/>
          <w:lang w:val="pt-BR" w:eastAsia="pt-BR"/>
        </w:rPr>
      </w:pPr>
      <w:bookmarkStart w:id="1" w:name="_Toc204703110"/>
      <w:r w:rsidRPr="0029607D">
        <w:t>INTRODUÇÃO</w:t>
      </w:r>
      <w:r w:rsidR="006945C9">
        <w:t xml:space="preserve"> -</w:t>
      </w:r>
      <w:r w:rsidR="00E75FC4">
        <w:t xml:space="preserve"> </w:t>
      </w:r>
      <w:r w:rsidR="006945C9">
        <w:t>TÍTULO 2</w:t>
      </w:r>
      <w:r w:rsidR="00453073">
        <w:br/>
      </w:r>
      <w:r w:rsidR="00E75FC4" w:rsidRPr="00453073">
        <w:rPr>
          <w:rStyle w:val="CorpodetextoChar"/>
        </w:rPr>
        <w:t>Escrever a introdução, aqui respeitando a fonte e a formatação de todo arquivo</w:t>
      </w:r>
      <w:r w:rsidR="006945C9">
        <w:rPr>
          <w:rStyle w:val="CorpodetextoChar"/>
        </w:rPr>
        <w:t xml:space="preserve"> – Corpo de Texto.</w:t>
      </w:r>
      <w:bookmarkEnd w:id="1"/>
    </w:p>
    <w:p w:rsidR="00214133" w:rsidRPr="00E75FC4" w:rsidRDefault="00214133" w:rsidP="00DF66E9">
      <w:pPr>
        <w:pStyle w:val="Ttulo2"/>
        <w:numPr>
          <w:ilvl w:val="0"/>
          <w:numId w:val="0"/>
        </w:numPr>
        <w:ind w:hanging="6"/>
      </w:pPr>
    </w:p>
    <w:p w:rsidR="00214133" w:rsidRPr="0029607D" w:rsidRDefault="009F5BAD" w:rsidP="00DF66E9">
      <w:pPr>
        <w:pStyle w:val="Ttulo2"/>
        <w:ind w:left="0" w:hanging="6"/>
      </w:pPr>
      <w:bookmarkStart w:id="2" w:name="_Toc204703111"/>
      <w:r w:rsidRPr="0029607D">
        <w:t>OBJETIVO</w:t>
      </w:r>
      <w:bookmarkEnd w:id="2"/>
      <w:r w:rsidR="00E75FC4">
        <w:br/>
      </w:r>
      <w:r w:rsidR="00E75FC4">
        <w:br/>
      </w:r>
      <w:r w:rsidR="00E75FC4">
        <w:br/>
      </w:r>
      <w:r w:rsidR="00E75FC4">
        <w:br/>
      </w:r>
      <w:bookmarkStart w:id="3" w:name="_GoBack"/>
      <w:bookmarkEnd w:id="3"/>
    </w:p>
    <w:p w:rsidR="007445C4" w:rsidRPr="0029607D" w:rsidRDefault="004E6DC4" w:rsidP="00DF66E9">
      <w:pPr>
        <w:pStyle w:val="Ttulo2"/>
        <w:ind w:left="0" w:hanging="6"/>
      </w:pPr>
      <w:bookmarkStart w:id="4" w:name="_Toc204703112"/>
      <w:r>
        <w:t>PROCEDIMENTO:</w:t>
      </w:r>
      <w:bookmarkEnd w:id="4"/>
    </w:p>
    <w:p w:rsidR="00D138CF" w:rsidRDefault="00D138CF" w:rsidP="00D138CF"/>
    <w:p w:rsidR="00D138CF" w:rsidRDefault="00D138CF" w:rsidP="00D138CF"/>
    <w:p w:rsidR="00D138CF" w:rsidRDefault="00D138CF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4E6DC4" w:rsidRDefault="004E6DC4" w:rsidP="00D138CF"/>
    <w:p w:rsidR="00D138CF" w:rsidRPr="00D138CF" w:rsidRDefault="00D138CF" w:rsidP="00D138CF"/>
    <w:p w:rsidR="00DA795F" w:rsidRPr="0029607D" w:rsidRDefault="00DA795F" w:rsidP="00DA795F">
      <w:pPr>
        <w:rPr>
          <w:rFonts w:asciiTheme="minorHAnsi" w:hAnsiTheme="minorHAnsi"/>
        </w:rPr>
      </w:pPr>
    </w:p>
    <w:p w:rsidR="00DA795F" w:rsidRPr="0029607D" w:rsidRDefault="00DF3C18" w:rsidP="00DF3C18">
      <w:pPr>
        <w:jc w:val="center"/>
        <w:rPr>
          <w:rFonts w:asciiTheme="minorHAnsi" w:hAnsiTheme="minorHAnsi"/>
          <w:sz w:val="22"/>
          <w:szCs w:val="22"/>
        </w:rPr>
      </w:pPr>
      <w:r w:rsidRPr="0029607D">
        <w:rPr>
          <w:rFonts w:asciiTheme="minorHAnsi" w:hAnsiTheme="minorHAnsi"/>
          <w:sz w:val="22"/>
          <w:szCs w:val="22"/>
        </w:rPr>
        <w:t>Sorocaba/SP,</w:t>
      </w:r>
      <w:r w:rsidR="0082171D" w:rsidRPr="0029607D">
        <w:rPr>
          <w:rFonts w:asciiTheme="minorHAnsi" w:hAnsiTheme="minorHAnsi"/>
          <w:sz w:val="22"/>
          <w:szCs w:val="22"/>
        </w:rPr>
        <w:t xml:space="preserve"> </w:t>
      </w:r>
      <w:r w:rsidR="004E6DC4">
        <w:rPr>
          <w:rFonts w:asciiTheme="minorHAnsi" w:hAnsiTheme="minorHAnsi"/>
          <w:sz w:val="22"/>
          <w:szCs w:val="22"/>
        </w:rPr>
        <w:t>data da finalização do manual</w:t>
      </w:r>
    </w:p>
    <w:p w:rsidR="00870BE9" w:rsidRDefault="00870BE9" w:rsidP="00DF3C18">
      <w:pPr>
        <w:pStyle w:val="SemEspaamento"/>
        <w:spacing w:before="0" w:after="0"/>
        <w:jc w:val="center"/>
        <w:rPr>
          <w:rFonts w:asciiTheme="minorHAnsi" w:hAnsiTheme="minorHAnsi"/>
          <w:b/>
          <w:sz w:val="20"/>
          <w:szCs w:val="20"/>
        </w:rPr>
      </w:pPr>
    </w:p>
    <w:p w:rsidR="00D138CF" w:rsidRPr="00D138CF" w:rsidRDefault="00D138CF" w:rsidP="00D138CF"/>
    <w:p w:rsidR="00687EF8" w:rsidRPr="0029607D" w:rsidRDefault="00E75FC4" w:rsidP="00DF3C18">
      <w:pPr>
        <w:pStyle w:val="SemEspaamento"/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Nome dos Servidores que compõe o setor</w:t>
      </w:r>
    </w:p>
    <w:p w:rsidR="00DF3C18" w:rsidRPr="0029607D" w:rsidRDefault="00E75FC4" w:rsidP="008D3A3F">
      <w:pPr>
        <w:pStyle w:val="SemEspaamen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Seção </w:t>
      </w:r>
    </w:p>
    <w:p w:rsidR="00F56007" w:rsidRDefault="00F56007" w:rsidP="00DF3C18">
      <w:pPr>
        <w:pStyle w:val="SemEspaamento"/>
        <w:spacing w:before="0" w:after="0"/>
        <w:jc w:val="center"/>
        <w:rPr>
          <w:rFonts w:asciiTheme="minorHAnsi" w:hAnsiTheme="minorHAnsi"/>
          <w:b/>
          <w:sz w:val="20"/>
          <w:szCs w:val="20"/>
        </w:rPr>
      </w:pPr>
    </w:p>
    <w:p w:rsidR="00D138CF" w:rsidRPr="00D138CF" w:rsidRDefault="00D138CF" w:rsidP="00D138CF"/>
    <w:p w:rsidR="00D138CF" w:rsidRDefault="00D138CF" w:rsidP="00DF3C18">
      <w:pPr>
        <w:pStyle w:val="SemEspaamento"/>
        <w:spacing w:before="0" w:after="0"/>
        <w:jc w:val="center"/>
        <w:rPr>
          <w:rFonts w:asciiTheme="minorHAnsi" w:hAnsiTheme="minorHAnsi"/>
          <w:b/>
          <w:sz w:val="20"/>
          <w:szCs w:val="20"/>
        </w:rPr>
      </w:pPr>
    </w:p>
    <w:p w:rsidR="00D138CF" w:rsidRDefault="00D138CF" w:rsidP="00DF3C18">
      <w:pPr>
        <w:pStyle w:val="SemEspaamento"/>
        <w:spacing w:before="0" w:after="0"/>
        <w:jc w:val="center"/>
        <w:rPr>
          <w:rFonts w:asciiTheme="minorHAnsi" w:hAnsiTheme="minorHAnsi"/>
          <w:b/>
          <w:sz w:val="20"/>
          <w:szCs w:val="20"/>
        </w:rPr>
      </w:pPr>
    </w:p>
    <w:p w:rsidR="00DF3C18" w:rsidRPr="00FA3A40" w:rsidRDefault="00A623B0" w:rsidP="00DF3C18">
      <w:pPr>
        <w:pStyle w:val="SemEspaamento"/>
        <w:spacing w:before="0" w:after="0"/>
        <w:jc w:val="center"/>
        <w:rPr>
          <w:rFonts w:asciiTheme="minorHAnsi" w:hAnsiTheme="minorHAnsi"/>
          <w:b/>
        </w:rPr>
      </w:pPr>
      <w:r w:rsidRPr="00FA3A40">
        <w:rPr>
          <w:rFonts w:asciiTheme="minorHAnsi" w:hAnsiTheme="minorHAnsi"/>
          <w:b/>
        </w:rPr>
        <w:t>FUNDAÇÃO DA SEGURIDADE SOCIAL DOS</w:t>
      </w:r>
      <w:r w:rsidR="00D138CF" w:rsidRPr="00FA3A40">
        <w:rPr>
          <w:rFonts w:asciiTheme="minorHAnsi" w:hAnsiTheme="minorHAnsi"/>
          <w:b/>
        </w:rPr>
        <w:t xml:space="preserve"> </w:t>
      </w:r>
      <w:r w:rsidRPr="00FA3A40">
        <w:rPr>
          <w:rFonts w:asciiTheme="minorHAnsi" w:hAnsiTheme="minorHAnsi"/>
          <w:b/>
        </w:rPr>
        <w:t>SERVIDORES PÚBLICOS MUNICIPAIS DE SOROCABA</w:t>
      </w:r>
    </w:p>
    <w:p w:rsidR="00BA37B8" w:rsidRPr="00FA3A40" w:rsidRDefault="00A623B0" w:rsidP="00FA3A40">
      <w:pPr>
        <w:pStyle w:val="SemEspaamento"/>
        <w:spacing w:before="0" w:after="0"/>
        <w:jc w:val="center"/>
        <w:rPr>
          <w:rFonts w:asciiTheme="minorHAnsi" w:hAnsiTheme="minorHAnsi"/>
          <w:b/>
        </w:rPr>
      </w:pPr>
      <w:r w:rsidRPr="00FA3A40">
        <w:rPr>
          <w:rFonts w:asciiTheme="minorHAnsi" w:hAnsiTheme="minorHAnsi"/>
          <w:b/>
        </w:rPr>
        <w:t>– FUNSERV</w:t>
      </w:r>
      <w:r w:rsidR="00DF3C18" w:rsidRPr="00FA3A40">
        <w:rPr>
          <w:rFonts w:asciiTheme="minorHAnsi" w:hAnsiTheme="minorHAnsi"/>
          <w:b/>
        </w:rPr>
        <w:t xml:space="preserve"> –</w:t>
      </w:r>
    </w:p>
    <w:p w:rsidR="008D3A3F" w:rsidRPr="0029607D" w:rsidRDefault="008D3A3F" w:rsidP="008D3A3F">
      <w:pPr>
        <w:rPr>
          <w:rFonts w:asciiTheme="minorHAnsi" w:hAnsiTheme="minorHAnsi"/>
        </w:rPr>
      </w:pPr>
    </w:p>
    <w:p w:rsidR="008D3A3F" w:rsidRPr="0029607D" w:rsidRDefault="008D3A3F" w:rsidP="008D3A3F">
      <w:pPr>
        <w:rPr>
          <w:rFonts w:asciiTheme="minorHAnsi" w:hAnsiTheme="minorHAnsi"/>
        </w:rPr>
      </w:pPr>
    </w:p>
    <w:p w:rsidR="008D3A3F" w:rsidRPr="0029607D" w:rsidRDefault="008D3A3F" w:rsidP="008D3A3F">
      <w:pPr>
        <w:rPr>
          <w:rFonts w:asciiTheme="minorHAnsi" w:hAnsiTheme="minorHAnsi"/>
        </w:rPr>
      </w:pPr>
    </w:p>
    <w:p w:rsidR="009141EA" w:rsidRPr="0029607D" w:rsidRDefault="009141EA" w:rsidP="00E22177">
      <w:pPr>
        <w:pStyle w:val="SemEspaamento"/>
        <w:rPr>
          <w:rFonts w:asciiTheme="minorHAnsi" w:hAnsiTheme="minorHAnsi"/>
        </w:rPr>
      </w:pPr>
      <w:r w:rsidRPr="0029607D">
        <w:rPr>
          <w:rFonts w:asciiTheme="minorHAnsi" w:hAnsiTheme="minorHAnsi"/>
        </w:rPr>
        <w:t xml:space="preserve"> </w:t>
      </w:r>
    </w:p>
    <w:sectPr w:rsidR="009141EA" w:rsidRPr="0029607D" w:rsidSect="00637F9E">
      <w:headerReference w:type="even" r:id="rId11"/>
      <w:headerReference w:type="default" r:id="rId12"/>
      <w:footerReference w:type="default" r:id="rId13"/>
      <w:pgSz w:w="11906" w:h="16838"/>
      <w:pgMar w:top="1952" w:right="849" w:bottom="1418" w:left="1701" w:header="680" w:footer="0" w:gutter="0"/>
      <w:pgNumType w:start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97B" w:rsidRDefault="009C697B" w:rsidP="00D85D21">
      <w:pPr>
        <w:spacing w:line="240" w:lineRule="auto"/>
      </w:pPr>
      <w:r>
        <w:separator/>
      </w:r>
    </w:p>
  </w:endnote>
  <w:endnote w:type="continuationSeparator" w:id="0">
    <w:p w:rsidR="009C697B" w:rsidRDefault="009C697B" w:rsidP="00D85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594" w:rsidRDefault="00146594">
    <w:pPr>
      <w:pStyle w:val="Rodap1"/>
      <w:jc w:val="center"/>
    </w:pPr>
    <w:r>
      <w:t>_______________________________________________________________________________________</w:t>
    </w:r>
  </w:p>
  <w:p w:rsidR="00146594" w:rsidRPr="005222F8" w:rsidRDefault="004E6DC4">
    <w:pPr>
      <w:pStyle w:val="Rodap1"/>
      <w:jc w:val="center"/>
      <w:rPr>
        <w:rFonts w:ascii="Times New Roman" w:hAnsi="Times New Roman" w:cs="Times New Roman"/>
        <w:i/>
        <w:sz w:val="16"/>
        <w:szCs w:val="16"/>
      </w:rPr>
    </w:pPr>
    <w:r>
      <w:rPr>
        <w:rFonts w:ascii="Times New Roman" w:hAnsi="Times New Roman" w:cs="Times New Roman"/>
        <w:i/>
        <w:sz w:val="16"/>
        <w:szCs w:val="16"/>
      </w:rPr>
      <w:t>MANUAL DOS SETORES ESCREVER PROCEDIMENTO</w:t>
    </w:r>
    <w:r w:rsidR="00146594">
      <w:rPr>
        <w:rFonts w:ascii="Times New Roman" w:hAnsi="Times New Roman" w:cs="Times New Roman"/>
        <w:i/>
        <w:sz w:val="16"/>
        <w:szCs w:val="16"/>
      </w:rPr>
      <w:t xml:space="preserve"> |</w:t>
    </w:r>
    <w:r>
      <w:rPr>
        <w:rFonts w:ascii="Times New Roman" w:hAnsi="Times New Roman" w:cs="Times New Roman"/>
        <w:i/>
        <w:sz w:val="16"/>
        <w:szCs w:val="16"/>
      </w:rPr>
      <w:t>MÊS ANO</w:t>
    </w:r>
    <w:r w:rsidR="00146594">
      <w:rPr>
        <w:rFonts w:ascii="Times New Roman" w:hAnsi="Times New Roman" w:cs="Times New Roman"/>
        <w:i/>
        <w:sz w:val="16"/>
        <w:szCs w:val="16"/>
      </w:rPr>
      <w:tab/>
    </w:r>
    <w:r w:rsidR="00146594" w:rsidRPr="005222F8">
      <w:rPr>
        <w:rFonts w:ascii="Times New Roman" w:hAnsi="Times New Roman" w:cs="Times New Roman"/>
        <w:i/>
        <w:sz w:val="16"/>
        <w:szCs w:val="16"/>
      </w:rPr>
      <w:tab/>
      <w:t xml:space="preserve"> </w:t>
    </w:r>
    <w:r w:rsidR="00146594" w:rsidRPr="005222F8">
      <w:rPr>
        <w:rFonts w:ascii="Times New Roman" w:hAnsi="Times New Roman" w:cs="Times New Roman"/>
        <w:i/>
        <w:sz w:val="16"/>
        <w:szCs w:val="16"/>
      </w:rPr>
      <w:fldChar w:fldCharType="begin"/>
    </w:r>
    <w:r w:rsidR="00146594" w:rsidRPr="005222F8">
      <w:rPr>
        <w:rFonts w:ascii="Times New Roman" w:hAnsi="Times New Roman" w:cs="Times New Roman"/>
        <w:i/>
        <w:sz w:val="16"/>
        <w:szCs w:val="16"/>
      </w:rPr>
      <w:instrText>PAGE</w:instrText>
    </w:r>
    <w:r w:rsidR="00146594" w:rsidRPr="005222F8">
      <w:rPr>
        <w:rFonts w:ascii="Times New Roman" w:hAnsi="Times New Roman" w:cs="Times New Roman"/>
        <w:i/>
        <w:sz w:val="16"/>
        <w:szCs w:val="16"/>
      </w:rPr>
      <w:fldChar w:fldCharType="separate"/>
    </w:r>
    <w:r w:rsidR="00DF66E9">
      <w:rPr>
        <w:rFonts w:ascii="Times New Roman" w:hAnsi="Times New Roman" w:cs="Times New Roman"/>
        <w:i/>
        <w:noProof/>
        <w:sz w:val="16"/>
        <w:szCs w:val="16"/>
      </w:rPr>
      <w:t>2</w:t>
    </w:r>
    <w:r w:rsidR="00146594" w:rsidRPr="005222F8">
      <w:rPr>
        <w:rFonts w:ascii="Times New Roman" w:hAnsi="Times New Roman" w:cs="Times New Roman"/>
        <w:i/>
        <w:sz w:val="16"/>
        <w:szCs w:val="16"/>
      </w:rPr>
      <w:fldChar w:fldCharType="end"/>
    </w:r>
  </w:p>
  <w:p w:rsidR="00146594" w:rsidRDefault="00146594">
    <w:pPr>
      <w:pStyle w:val="Rodap1"/>
    </w:pPr>
  </w:p>
  <w:p w:rsidR="00146594" w:rsidRDefault="00146594"/>
  <w:p w:rsidR="00146594" w:rsidRDefault="0014659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97B" w:rsidRDefault="009C697B" w:rsidP="00D85D21">
      <w:pPr>
        <w:spacing w:line="240" w:lineRule="auto"/>
      </w:pPr>
      <w:r>
        <w:separator/>
      </w:r>
    </w:p>
  </w:footnote>
  <w:footnote w:type="continuationSeparator" w:id="0">
    <w:p w:rsidR="009C697B" w:rsidRDefault="009C697B" w:rsidP="00D85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594" w:rsidRDefault="00146594" w:rsidP="00D7165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65B075" wp14:editId="742F4CDF">
              <wp:simplePos x="0" y="0"/>
              <wp:positionH relativeFrom="margin">
                <wp:posOffset>2392045</wp:posOffset>
              </wp:positionH>
              <wp:positionV relativeFrom="paragraph">
                <wp:posOffset>116840</wp:posOffset>
              </wp:positionV>
              <wp:extent cx="2987040" cy="352425"/>
              <wp:effectExtent l="0" t="0" r="3810" b="9525"/>
              <wp:wrapNone/>
              <wp:docPr id="9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87040" cy="3524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46594" w:rsidRPr="003D5440" w:rsidRDefault="00146594" w:rsidP="007F4076">
                          <w:pPr>
                            <w:rPr>
                              <w:color w:val="333333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333333"/>
                              <w:sz w:val="28"/>
                              <w:szCs w:val="28"/>
                            </w:rPr>
                            <w:t>Relatório de Controle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3" o:spid="_x0000_s1027" style="position:absolute;margin-left:188.35pt;margin-top:9.2pt;width:235.2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" fillcolor="white [3212]" stroked="f" strokeweight="2pt">
              <v:path arrowok="t"/>
              <v:textbox>
                <w:txbxContent>
                  <w:p w:rsidR="00146594" w:rsidRPr="003D5440" w:rsidRDefault="00146594" w:rsidP="007F4076">
                    <w:pPr>
                      <w:rPr>
                        <w:color w:val="333333"/>
                        <w:sz w:val="28"/>
                        <w:szCs w:val="28"/>
                      </w:rPr>
                    </w:pPr>
                    <w:r>
                      <w:rPr>
                        <w:color w:val="333333"/>
                        <w:sz w:val="28"/>
                        <w:szCs w:val="28"/>
                      </w:rPr>
                      <w:t>Relatório de Controle Interno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A4F515" wp14:editId="345AFA06">
              <wp:simplePos x="0" y="0"/>
              <wp:positionH relativeFrom="margin">
                <wp:align>right</wp:align>
              </wp:positionH>
              <wp:positionV relativeFrom="paragraph">
                <wp:posOffset>457200</wp:posOffset>
              </wp:positionV>
              <wp:extent cx="2987040" cy="352425"/>
              <wp:effectExtent l="0" t="0" r="3810" b="9525"/>
              <wp:wrapNone/>
              <wp:docPr id="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87040" cy="3524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46594" w:rsidRPr="003D5440" w:rsidRDefault="00146594" w:rsidP="00D71654">
                          <w:pPr>
                            <w:rPr>
                              <w:color w:val="333333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333333"/>
                              <w:sz w:val="28"/>
                              <w:szCs w:val="28"/>
                            </w:rPr>
                            <w:t>1º semestre de 2020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tângulo 1" o:spid="_x0000_s1028" style="position:absolute;margin-left:184pt;margin-top:36pt;width:235.2pt;height:27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" fillcolor="white [3201]" stroked="f" strokeweight="2pt">
              <v:path arrowok="t"/>
              <v:textbox>
                <w:txbxContent>
                  <w:p w:rsidR="00146594" w:rsidRPr="003D5440" w:rsidRDefault="00146594" w:rsidP="00D71654">
                    <w:pPr>
                      <w:rPr>
                        <w:color w:val="333333"/>
                        <w:sz w:val="28"/>
                        <w:szCs w:val="28"/>
                      </w:rPr>
                    </w:pPr>
                    <w:r>
                      <w:rPr>
                        <w:color w:val="333333"/>
                        <w:sz w:val="28"/>
                        <w:szCs w:val="28"/>
                      </w:rPr>
                      <w:t>1º semestre de 2020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 wp14:anchorId="21369864" wp14:editId="4680F07F">
          <wp:extent cx="5400040" cy="915035"/>
          <wp:effectExtent l="0" t="0" r="0" b="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" name="Logo Sorocab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915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46594" w:rsidRDefault="00146594">
    <w:pPr>
      <w:pStyle w:val="Cabealho"/>
    </w:pPr>
  </w:p>
  <w:p w:rsidR="00146594" w:rsidRDefault="00146594"/>
  <w:p w:rsidR="00146594" w:rsidRDefault="0014659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594" w:rsidRDefault="00146594" w:rsidP="00174729">
    <w:pPr>
      <w:pStyle w:val="Cabealho"/>
      <w:jc w:val="center"/>
    </w:pPr>
    <w:r>
      <w:rPr>
        <w:noProof/>
      </w:rPr>
      <w:drawing>
        <wp:inline distT="0" distB="0" distL="0" distR="0" wp14:anchorId="5B970C81" wp14:editId="4CC79EEF">
          <wp:extent cx="5220970" cy="535940"/>
          <wp:effectExtent l="19050" t="0" r="0" b="0"/>
          <wp:docPr id="8" name="Imagem 7" descr="cabeçalho_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lho_A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20970" cy="535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46594" w:rsidRDefault="00146594"/>
  <w:p w:rsidR="00146594" w:rsidRDefault="001465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C2930"/>
    <w:multiLevelType w:val="hybridMultilevel"/>
    <w:tmpl w:val="55B206CC"/>
    <w:lvl w:ilvl="0" w:tplc="04160019">
      <w:start w:val="1"/>
      <w:numFmt w:val="lowerLetter"/>
      <w:lvlText w:val="%1."/>
      <w:lvlJc w:val="left"/>
      <w:pPr>
        <w:ind w:left="936" w:hanging="360"/>
      </w:pPr>
    </w:lvl>
    <w:lvl w:ilvl="1" w:tplc="0416001B">
      <w:start w:val="1"/>
      <w:numFmt w:val="lowerRoman"/>
      <w:lvlText w:val="%2."/>
      <w:lvlJc w:val="righ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>
    <w:nsid w:val="0D192A19"/>
    <w:multiLevelType w:val="hybridMultilevel"/>
    <w:tmpl w:val="97D0B6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AF4FD6"/>
    <w:multiLevelType w:val="hybridMultilevel"/>
    <w:tmpl w:val="55B206CC"/>
    <w:lvl w:ilvl="0" w:tplc="04160019">
      <w:start w:val="1"/>
      <w:numFmt w:val="lowerLetter"/>
      <w:lvlText w:val="%1."/>
      <w:lvlJc w:val="left"/>
      <w:pPr>
        <w:ind w:left="936" w:hanging="360"/>
      </w:pPr>
    </w:lvl>
    <w:lvl w:ilvl="1" w:tplc="0416001B">
      <w:start w:val="1"/>
      <w:numFmt w:val="lowerRoman"/>
      <w:lvlText w:val="%2."/>
      <w:lvlJc w:val="righ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>
    <w:nsid w:val="2768698B"/>
    <w:multiLevelType w:val="hybridMultilevel"/>
    <w:tmpl w:val="4782A2EE"/>
    <w:lvl w:ilvl="0" w:tplc="884E9688">
      <w:start w:val="1"/>
      <w:numFmt w:val="decimal"/>
      <w:lvlText w:val="%1"/>
      <w:lvlJc w:val="left"/>
      <w:pPr>
        <w:ind w:left="720" w:hanging="360"/>
      </w:pPr>
      <w:rPr>
        <w:rFonts w:asciiTheme="minorHAnsi" w:eastAsia="Calibri" w:hAnsiTheme="minorHAnsi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4275BF"/>
    <w:multiLevelType w:val="hybridMultilevel"/>
    <w:tmpl w:val="FE9AEC16"/>
    <w:lvl w:ilvl="0" w:tplc="04160019">
      <w:start w:val="1"/>
      <w:numFmt w:val="lowerLetter"/>
      <w:lvlText w:val="%1."/>
      <w:lvlJc w:val="left"/>
      <w:pPr>
        <w:ind w:left="1040" w:hanging="360"/>
      </w:p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5">
    <w:nsid w:val="3D04046B"/>
    <w:multiLevelType w:val="hybridMultilevel"/>
    <w:tmpl w:val="53B48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E84DA2"/>
    <w:multiLevelType w:val="hybridMultilevel"/>
    <w:tmpl w:val="2EFE4282"/>
    <w:lvl w:ilvl="0" w:tplc="04160019">
      <w:start w:val="1"/>
      <w:numFmt w:val="lowerLetter"/>
      <w:lvlText w:val="%1."/>
      <w:lvlJc w:val="left"/>
      <w:pPr>
        <w:ind w:left="1040" w:hanging="360"/>
      </w:p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7">
    <w:nsid w:val="41093568"/>
    <w:multiLevelType w:val="multilevel"/>
    <w:tmpl w:val="4A46EB82"/>
    <w:lvl w:ilvl="0">
      <w:start w:val="5"/>
      <w:numFmt w:val="decimal"/>
      <w:lvlText w:val="%1."/>
      <w:lvlJc w:val="left"/>
      <w:pPr>
        <w:ind w:left="792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12" w:hanging="360"/>
      </w:pPr>
    </w:lvl>
    <w:lvl w:ilvl="2" w:tentative="1">
      <w:start w:val="1"/>
      <w:numFmt w:val="lowerRoman"/>
      <w:lvlText w:val="%3."/>
      <w:lvlJc w:val="right"/>
      <w:pPr>
        <w:ind w:left="2232" w:hanging="180"/>
      </w:pPr>
    </w:lvl>
    <w:lvl w:ilvl="3" w:tentative="1">
      <w:start w:val="1"/>
      <w:numFmt w:val="decimal"/>
      <w:lvlText w:val="%4."/>
      <w:lvlJc w:val="left"/>
      <w:pPr>
        <w:ind w:left="2952" w:hanging="360"/>
      </w:pPr>
    </w:lvl>
    <w:lvl w:ilvl="4" w:tentative="1">
      <w:start w:val="1"/>
      <w:numFmt w:val="lowerLetter"/>
      <w:lvlText w:val="%5."/>
      <w:lvlJc w:val="left"/>
      <w:pPr>
        <w:ind w:left="3672" w:hanging="360"/>
      </w:pPr>
    </w:lvl>
    <w:lvl w:ilvl="5" w:tentative="1">
      <w:start w:val="1"/>
      <w:numFmt w:val="lowerRoman"/>
      <w:lvlText w:val="%6."/>
      <w:lvlJc w:val="right"/>
      <w:pPr>
        <w:ind w:left="4392" w:hanging="180"/>
      </w:pPr>
    </w:lvl>
    <w:lvl w:ilvl="6" w:tentative="1">
      <w:start w:val="1"/>
      <w:numFmt w:val="decimal"/>
      <w:lvlText w:val="%7."/>
      <w:lvlJc w:val="left"/>
      <w:pPr>
        <w:ind w:left="5112" w:hanging="360"/>
      </w:pPr>
    </w:lvl>
    <w:lvl w:ilvl="7" w:tentative="1">
      <w:start w:val="1"/>
      <w:numFmt w:val="lowerLetter"/>
      <w:lvlText w:val="%8."/>
      <w:lvlJc w:val="left"/>
      <w:pPr>
        <w:ind w:left="5832" w:hanging="360"/>
      </w:pPr>
    </w:lvl>
    <w:lvl w:ilvl="8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>
    <w:nsid w:val="433A4BE0"/>
    <w:multiLevelType w:val="hybridMultilevel"/>
    <w:tmpl w:val="5AC6E8A0"/>
    <w:lvl w:ilvl="0" w:tplc="04160019">
      <w:start w:val="1"/>
      <w:numFmt w:val="lowerLetter"/>
      <w:lvlText w:val="%1."/>
      <w:lvlJc w:val="left"/>
      <w:pPr>
        <w:ind w:left="936" w:hanging="360"/>
      </w:pPr>
    </w:lvl>
    <w:lvl w:ilvl="1" w:tplc="0416001B">
      <w:start w:val="1"/>
      <w:numFmt w:val="lowerRoman"/>
      <w:lvlText w:val="%2."/>
      <w:lvlJc w:val="right"/>
      <w:pPr>
        <w:ind w:left="1656" w:hanging="360"/>
      </w:pPr>
    </w:lvl>
    <w:lvl w:ilvl="2" w:tplc="27123A14">
      <w:start w:val="6"/>
      <w:numFmt w:val="decimal"/>
      <w:lvlText w:val="%3."/>
      <w:lvlJc w:val="left"/>
      <w:pPr>
        <w:ind w:left="2556" w:hanging="360"/>
      </w:pPr>
      <w:rPr>
        <w:rFonts w:hint="default"/>
      </w:rPr>
    </w:lvl>
    <w:lvl w:ilvl="3" w:tplc="0136E0B8">
      <w:start w:val="6"/>
      <w:numFmt w:val="decimal"/>
      <w:lvlText w:val="%4"/>
      <w:lvlJc w:val="left"/>
      <w:pPr>
        <w:ind w:left="3096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9">
    <w:nsid w:val="460B655F"/>
    <w:multiLevelType w:val="hybridMultilevel"/>
    <w:tmpl w:val="6CAA4CA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E624EE"/>
    <w:multiLevelType w:val="hybridMultilevel"/>
    <w:tmpl w:val="D6840134"/>
    <w:lvl w:ilvl="0" w:tplc="04160019">
      <w:start w:val="1"/>
      <w:numFmt w:val="lowerLetter"/>
      <w:lvlText w:val="%1."/>
      <w:lvlJc w:val="left"/>
      <w:pPr>
        <w:ind w:left="1040" w:hanging="360"/>
      </w:p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>
    <w:nsid w:val="4EB70E3B"/>
    <w:multiLevelType w:val="hybridMultilevel"/>
    <w:tmpl w:val="07BAA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8E3E8E"/>
    <w:multiLevelType w:val="hybridMultilevel"/>
    <w:tmpl w:val="FB825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DB2388"/>
    <w:multiLevelType w:val="hybridMultilevel"/>
    <w:tmpl w:val="C122C2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A54E0B"/>
    <w:multiLevelType w:val="hybridMultilevel"/>
    <w:tmpl w:val="9D82F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E74EE"/>
    <w:multiLevelType w:val="hybridMultilevel"/>
    <w:tmpl w:val="A6601DB4"/>
    <w:lvl w:ilvl="0" w:tplc="C4FCA5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0344C5"/>
    <w:multiLevelType w:val="hybridMultilevel"/>
    <w:tmpl w:val="E98C1E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A13CB6"/>
    <w:multiLevelType w:val="multilevel"/>
    <w:tmpl w:val="13EA39D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E64239"/>
    <w:multiLevelType w:val="hybridMultilevel"/>
    <w:tmpl w:val="9F40FB08"/>
    <w:lvl w:ilvl="0" w:tplc="04160019">
      <w:start w:val="1"/>
      <w:numFmt w:val="lowerLetter"/>
      <w:lvlText w:val="%1."/>
      <w:lvlJc w:val="left"/>
      <w:pPr>
        <w:ind w:left="1040" w:hanging="360"/>
      </w:pPr>
    </w:lvl>
    <w:lvl w:ilvl="1" w:tplc="04160019">
      <w:start w:val="1"/>
      <w:numFmt w:val="lowerLetter"/>
      <w:lvlText w:val="%2."/>
      <w:lvlJc w:val="left"/>
      <w:pPr>
        <w:ind w:left="1760" w:hanging="360"/>
      </w:pPr>
    </w:lvl>
    <w:lvl w:ilvl="2" w:tplc="0416001B">
      <w:start w:val="1"/>
      <w:numFmt w:val="lowerRoman"/>
      <w:lvlText w:val="%3."/>
      <w:lvlJc w:val="right"/>
      <w:pPr>
        <w:ind w:left="2480" w:hanging="180"/>
      </w:pPr>
    </w:lvl>
    <w:lvl w:ilvl="3" w:tplc="0416000F">
      <w:start w:val="1"/>
      <w:numFmt w:val="decimal"/>
      <w:lvlText w:val="%4."/>
      <w:lvlJc w:val="left"/>
      <w:pPr>
        <w:ind w:left="3200" w:hanging="360"/>
      </w:pPr>
    </w:lvl>
    <w:lvl w:ilvl="4" w:tplc="04160019">
      <w:start w:val="1"/>
      <w:numFmt w:val="lowerLetter"/>
      <w:lvlText w:val="%5."/>
      <w:lvlJc w:val="left"/>
      <w:pPr>
        <w:ind w:left="3920" w:hanging="360"/>
      </w:pPr>
    </w:lvl>
    <w:lvl w:ilvl="5" w:tplc="0416001B">
      <w:start w:val="1"/>
      <w:numFmt w:val="lowerRoman"/>
      <w:lvlText w:val="%6."/>
      <w:lvlJc w:val="right"/>
      <w:pPr>
        <w:ind w:left="4640" w:hanging="180"/>
      </w:pPr>
    </w:lvl>
    <w:lvl w:ilvl="6" w:tplc="0416000F">
      <w:start w:val="1"/>
      <w:numFmt w:val="decimal"/>
      <w:lvlText w:val="%7."/>
      <w:lvlJc w:val="left"/>
      <w:pPr>
        <w:ind w:left="5360" w:hanging="360"/>
      </w:pPr>
    </w:lvl>
    <w:lvl w:ilvl="7" w:tplc="04160019">
      <w:start w:val="1"/>
      <w:numFmt w:val="lowerLetter"/>
      <w:lvlText w:val="%8."/>
      <w:lvlJc w:val="left"/>
      <w:pPr>
        <w:ind w:left="6080" w:hanging="360"/>
      </w:pPr>
    </w:lvl>
    <w:lvl w:ilvl="8" w:tplc="0416001B">
      <w:start w:val="1"/>
      <w:numFmt w:val="lowerRoman"/>
      <w:lvlText w:val="%9."/>
      <w:lvlJc w:val="right"/>
      <w:pPr>
        <w:ind w:left="6800" w:hanging="180"/>
      </w:pPr>
    </w:lvl>
  </w:abstractNum>
  <w:abstractNum w:abstractNumId="19">
    <w:nsid w:val="64346927"/>
    <w:multiLevelType w:val="hybridMultilevel"/>
    <w:tmpl w:val="A6CA01D6"/>
    <w:lvl w:ilvl="0" w:tplc="04160019">
      <w:start w:val="1"/>
      <w:numFmt w:val="lowerLetter"/>
      <w:lvlText w:val="%1."/>
      <w:lvlJc w:val="left"/>
      <w:pPr>
        <w:ind w:left="936" w:hanging="360"/>
      </w:p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0">
    <w:nsid w:val="69C33824"/>
    <w:multiLevelType w:val="hybridMultilevel"/>
    <w:tmpl w:val="4A46EB82"/>
    <w:lvl w:ilvl="0" w:tplc="0250083C">
      <w:start w:val="5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12" w:hanging="360"/>
      </w:pPr>
    </w:lvl>
    <w:lvl w:ilvl="2" w:tplc="0416001B" w:tentative="1">
      <w:start w:val="1"/>
      <w:numFmt w:val="lowerRoman"/>
      <w:lvlText w:val="%3."/>
      <w:lvlJc w:val="right"/>
      <w:pPr>
        <w:ind w:left="2232" w:hanging="180"/>
      </w:pPr>
    </w:lvl>
    <w:lvl w:ilvl="3" w:tplc="0416000F" w:tentative="1">
      <w:start w:val="1"/>
      <w:numFmt w:val="decimal"/>
      <w:lvlText w:val="%4."/>
      <w:lvlJc w:val="left"/>
      <w:pPr>
        <w:ind w:left="2952" w:hanging="360"/>
      </w:pPr>
    </w:lvl>
    <w:lvl w:ilvl="4" w:tplc="04160019" w:tentative="1">
      <w:start w:val="1"/>
      <w:numFmt w:val="lowerLetter"/>
      <w:lvlText w:val="%5."/>
      <w:lvlJc w:val="left"/>
      <w:pPr>
        <w:ind w:left="3672" w:hanging="360"/>
      </w:pPr>
    </w:lvl>
    <w:lvl w:ilvl="5" w:tplc="0416001B" w:tentative="1">
      <w:start w:val="1"/>
      <w:numFmt w:val="lowerRoman"/>
      <w:lvlText w:val="%6."/>
      <w:lvlJc w:val="right"/>
      <w:pPr>
        <w:ind w:left="4392" w:hanging="180"/>
      </w:pPr>
    </w:lvl>
    <w:lvl w:ilvl="6" w:tplc="0416000F" w:tentative="1">
      <w:start w:val="1"/>
      <w:numFmt w:val="decimal"/>
      <w:lvlText w:val="%7."/>
      <w:lvlJc w:val="left"/>
      <w:pPr>
        <w:ind w:left="5112" w:hanging="360"/>
      </w:pPr>
    </w:lvl>
    <w:lvl w:ilvl="7" w:tplc="04160019" w:tentative="1">
      <w:start w:val="1"/>
      <w:numFmt w:val="lowerLetter"/>
      <w:lvlText w:val="%8."/>
      <w:lvlJc w:val="left"/>
      <w:pPr>
        <w:ind w:left="5832" w:hanging="360"/>
      </w:pPr>
    </w:lvl>
    <w:lvl w:ilvl="8" w:tplc="0416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>
    <w:nsid w:val="6AC3761E"/>
    <w:multiLevelType w:val="hybridMultilevel"/>
    <w:tmpl w:val="5D62F69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3F6E6D"/>
    <w:multiLevelType w:val="hybridMultilevel"/>
    <w:tmpl w:val="FB080B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674A1C"/>
    <w:multiLevelType w:val="multilevel"/>
    <w:tmpl w:val="8E2A839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>
    <w:nsid w:val="6DC20653"/>
    <w:multiLevelType w:val="hybridMultilevel"/>
    <w:tmpl w:val="A6601DB4"/>
    <w:lvl w:ilvl="0" w:tplc="C4FCA5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8D5ED2"/>
    <w:multiLevelType w:val="hybridMultilevel"/>
    <w:tmpl w:val="E93401F8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2F60F8"/>
    <w:multiLevelType w:val="hybridMultilevel"/>
    <w:tmpl w:val="884EBF9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C270B7"/>
    <w:multiLevelType w:val="multilevel"/>
    <w:tmpl w:val="69A8B4F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>
    <w:nsid w:val="78343DCF"/>
    <w:multiLevelType w:val="hybridMultilevel"/>
    <w:tmpl w:val="AB4C2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4"/>
  </w:num>
  <w:num w:numId="5">
    <w:abstractNumId w:val="24"/>
  </w:num>
  <w:num w:numId="6">
    <w:abstractNumId w:val="10"/>
  </w:num>
  <w:num w:numId="7">
    <w:abstractNumId w:val="16"/>
  </w:num>
  <w:num w:numId="8">
    <w:abstractNumId w:val="21"/>
  </w:num>
  <w:num w:numId="9">
    <w:abstractNumId w:val="6"/>
  </w:num>
  <w:num w:numId="10">
    <w:abstractNumId w:val="19"/>
  </w:num>
  <w:num w:numId="11">
    <w:abstractNumId w:val="26"/>
  </w:num>
  <w:num w:numId="12">
    <w:abstractNumId w:val="8"/>
  </w:num>
  <w:num w:numId="13">
    <w:abstractNumId w:val="0"/>
  </w:num>
  <w:num w:numId="14">
    <w:abstractNumId w:val="2"/>
  </w:num>
  <w:num w:numId="15">
    <w:abstractNumId w:val="22"/>
  </w:num>
  <w:num w:numId="16">
    <w:abstractNumId w:val="5"/>
  </w:num>
  <w:num w:numId="17">
    <w:abstractNumId w:val="28"/>
  </w:num>
  <w:num w:numId="18">
    <w:abstractNumId w:val="14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</w:num>
  <w:num w:numId="21">
    <w:abstractNumId w:val="2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7"/>
    <w:lvlOverride w:ilvl="0">
      <w:startOverride w:val="4"/>
    </w:lvlOverride>
    <w:lvlOverride w:ilvl="1">
      <w:startOverride w:val="4"/>
    </w:lvlOverride>
  </w:num>
  <w:num w:numId="23">
    <w:abstractNumId w:val="25"/>
  </w:num>
  <w:num w:numId="24">
    <w:abstractNumId w:val="3"/>
  </w:num>
  <w:num w:numId="25">
    <w:abstractNumId w:val="12"/>
  </w:num>
  <w:num w:numId="26">
    <w:abstractNumId w:val="11"/>
  </w:num>
  <w:num w:numId="27">
    <w:abstractNumId w:val="13"/>
  </w:num>
  <w:num w:numId="28">
    <w:abstractNumId w:val="20"/>
  </w:num>
  <w:num w:numId="29">
    <w:abstractNumId w:val="7"/>
  </w:num>
  <w:num w:numId="30">
    <w:abstractNumId w:val="23"/>
  </w:num>
  <w:num w:numId="31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efaultTabStop w:val="68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F91"/>
    <w:rsid w:val="000009EE"/>
    <w:rsid w:val="00000F87"/>
    <w:rsid w:val="00000FBC"/>
    <w:rsid w:val="00001284"/>
    <w:rsid w:val="00001BCE"/>
    <w:rsid w:val="000021A2"/>
    <w:rsid w:val="0000250E"/>
    <w:rsid w:val="0000397E"/>
    <w:rsid w:val="00003C2E"/>
    <w:rsid w:val="00003C99"/>
    <w:rsid w:val="000047FF"/>
    <w:rsid w:val="000059B0"/>
    <w:rsid w:val="00005E17"/>
    <w:rsid w:val="00006219"/>
    <w:rsid w:val="00006798"/>
    <w:rsid w:val="00006E5E"/>
    <w:rsid w:val="00010D2A"/>
    <w:rsid w:val="000115FF"/>
    <w:rsid w:val="00011D7C"/>
    <w:rsid w:val="0001262C"/>
    <w:rsid w:val="00012A95"/>
    <w:rsid w:val="00012D13"/>
    <w:rsid w:val="00013BC2"/>
    <w:rsid w:val="00013C06"/>
    <w:rsid w:val="00013F5A"/>
    <w:rsid w:val="00015FAD"/>
    <w:rsid w:val="00016BD1"/>
    <w:rsid w:val="00016C09"/>
    <w:rsid w:val="00017011"/>
    <w:rsid w:val="00017113"/>
    <w:rsid w:val="000171BD"/>
    <w:rsid w:val="00017D8C"/>
    <w:rsid w:val="0002061F"/>
    <w:rsid w:val="0002065A"/>
    <w:rsid w:val="00021CF9"/>
    <w:rsid w:val="00021E5B"/>
    <w:rsid w:val="00021E69"/>
    <w:rsid w:val="0002234D"/>
    <w:rsid w:val="00022A40"/>
    <w:rsid w:val="00023895"/>
    <w:rsid w:val="00023A04"/>
    <w:rsid w:val="00024217"/>
    <w:rsid w:val="0002431E"/>
    <w:rsid w:val="00024D49"/>
    <w:rsid w:val="00025485"/>
    <w:rsid w:val="0002584F"/>
    <w:rsid w:val="00025BA4"/>
    <w:rsid w:val="00025FBC"/>
    <w:rsid w:val="00026413"/>
    <w:rsid w:val="000273A5"/>
    <w:rsid w:val="0002746A"/>
    <w:rsid w:val="00027CD1"/>
    <w:rsid w:val="00030D8B"/>
    <w:rsid w:val="0003114D"/>
    <w:rsid w:val="00031326"/>
    <w:rsid w:val="00031C76"/>
    <w:rsid w:val="00032156"/>
    <w:rsid w:val="000321AD"/>
    <w:rsid w:val="0003269D"/>
    <w:rsid w:val="00032DB5"/>
    <w:rsid w:val="00032FCC"/>
    <w:rsid w:val="00033C5C"/>
    <w:rsid w:val="000346FC"/>
    <w:rsid w:val="00034F1D"/>
    <w:rsid w:val="00035322"/>
    <w:rsid w:val="0003699C"/>
    <w:rsid w:val="00037BA0"/>
    <w:rsid w:val="00037E69"/>
    <w:rsid w:val="0004321A"/>
    <w:rsid w:val="00043405"/>
    <w:rsid w:val="00044634"/>
    <w:rsid w:val="00044E94"/>
    <w:rsid w:val="00045AA3"/>
    <w:rsid w:val="0004654B"/>
    <w:rsid w:val="000477DC"/>
    <w:rsid w:val="00047C6E"/>
    <w:rsid w:val="000504E9"/>
    <w:rsid w:val="000504F7"/>
    <w:rsid w:val="000522CC"/>
    <w:rsid w:val="00052865"/>
    <w:rsid w:val="00052F93"/>
    <w:rsid w:val="00053001"/>
    <w:rsid w:val="000534B6"/>
    <w:rsid w:val="00053C60"/>
    <w:rsid w:val="00053EEE"/>
    <w:rsid w:val="00055DD2"/>
    <w:rsid w:val="00056201"/>
    <w:rsid w:val="00056778"/>
    <w:rsid w:val="0005753C"/>
    <w:rsid w:val="0005753F"/>
    <w:rsid w:val="0005784E"/>
    <w:rsid w:val="000601DC"/>
    <w:rsid w:val="000603B5"/>
    <w:rsid w:val="000603D7"/>
    <w:rsid w:val="000611B3"/>
    <w:rsid w:val="00061212"/>
    <w:rsid w:val="00064619"/>
    <w:rsid w:val="00064A4A"/>
    <w:rsid w:val="00064F12"/>
    <w:rsid w:val="00065749"/>
    <w:rsid w:val="00065A7D"/>
    <w:rsid w:val="00065D5F"/>
    <w:rsid w:val="00066FDD"/>
    <w:rsid w:val="00067848"/>
    <w:rsid w:val="000678C1"/>
    <w:rsid w:val="00067DF7"/>
    <w:rsid w:val="00070326"/>
    <w:rsid w:val="000718B3"/>
    <w:rsid w:val="00073975"/>
    <w:rsid w:val="00073E29"/>
    <w:rsid w:val="00074282"/>
    <w:rsid w:val="0007488B"/>
    <w:rsid w:val="00074A56"/>
    <w:rsid w:val="0007536E"/>
    <w:rsid w:val="00075921"/>
    <w:rsid w:val="0007603E"/>
    <w:rsid w:val="00076846"/>
    <w:rsid w:val="0007733A"/>
    <w:rsid w:val="00077CEE"/>
    <w:rsid w:val="00077EBE"/>
    <w:rsid w:val="00077EFF"/>
    <w:rsid w:val="00077F1F"/>
    <w:rsid w:val="00080185"/>
    <w:rsid w:val="00081493"/>
    <w:rsid w:val="00081E4E"/>
    <w:rsid w:val="00082595"/>
    <w:rsid w:val="00082665"/>
    <w:rsid w:val="00082845"/>
    <w:rsid w:val="00082F98"/>
    <w:rsid w:val="00083F72"/>
    <w:rsid w:val="00085555"/>
    <w:rsid w:val="0008598C"/>
    <w:rsid w:val="00085CCC"/>
    <w:rsid w:val="00085D79"/>
    <w:rsid w:val="00086EE7"/>
    <w:rsid w:val="0008724D"/>
    <w:rsid w:val="00087315"/>
    <w:rsid w:val="0008766B"/>
    <w:rsid w:val="0008789B"/>
    <w:rsid w:val="000911FE"/>
    <w:rsid w:val="00091B80"/>
    <w:rsid w:val="00091E19"/>
    <w:rsid w:val="00092299"/>
    <w:rsid w:val="00092953"/>
    <w:rsid w:val="00092CC0"/>
    <w:rsid w:val="000934F6"/>
    <w:rsid w:val="00094D23"/>
    <w:rsid w:val="00094D81"/>
    <w:rsid w:val="000956A0"/>
    <w:rsid w:val="0009630B"/>
    <w:rsid w:val="00096819"/>
    <w:rsid w:val="00097D98"/>
    <w:rsid w:val="000A1B9A"/>
    <w:rsid w:val="000A2832"/>
    <w:rsid w:val="000A2A20"/>
    <w:rsid w:val="000A3D76"/>
    <w:rsid w:val="000A426B"/>
    <w:rsid w:val="000A68B6"/>
    <w:rsid w:val="000A6FB3"/>
    <w:rsid w:val="000A7365"/>
    <w:rsid w:val="000A7553"/>
    <w:rsid w:val="000A7801"/>
    <w:rsid w:val="000A7B38"/>
    <w:rsid w:val="000B06E8"/>
    <w:rsid w:val="000B18FB"/>
    <w:rsid w:val="000B1B55"/>
    <w:rsid w:val="000B21AC"/>
    <w:rsid w:val="000B29B4"/>
    <w:rsid w:val="000B30D7"/>
    <w:rsid w:val="000B3A1D"/>
    <w:rsid w:val="000B3BCF"/>
    <w:rsid w:val="000B407D"/>
    <w:rsid w:val="000B40A5"/>
    <w:rsid w:val="000B4CC6"/>
    <w:rsid w:val="000B5531"/>
    <w:rsid w:val="000B58EB"/>
    <w:rsid w:val="000B5D24"/>
    <w:rsid w:val="000B61BD"/>
    <w:rsid w:val="000B61DF"/>
    <w:rsid w:val="000B741E"/>
    <w:rsid w:val="000B742C"/>
    <w:rsid w:val="000B7E8C"/>
    <w:rsid w:val="000C01EB"/>
    <w:rsid w:val="000C037C"/>
    <w:rsid w:val="000C14AA"/>
    <w:rsid w:val="000C406C"/>
    <w:rsid w:val="000C444E"/>
    <w:rsid w:val="000C5210"/>
    <w:rsid w:val="000C5BCD"/>
    <w:rsid w:val="000C65BD"/>
    <w:rsid w:val="000C70A6"/>
    <w:rsid w:val="000D00CD"/>
    <w:rsid w:val="000D0377"/>
    <w:rsid w:val="000D2890"/>
    <w:rsid w:val="000D42E6"/>
    <w:rsid w:val="000D4B2F"/>
    <w:rsid w:val="000D5296"/>
    <w:rsid w:val="000D5986"/>
    <w:rsid w:val="000D60BC"/>
    <w:rsid w:val="000D6296"/>
    <w:rsid w:val="000D6CA2"/>
    <w:rsid w:val="000D7242"/>
    <w:rsid w:val="000D7420"/>
    <w:rsid w:val="000D74B0"/>
    <w:rsid w:val="000D7AFC"/>
    <w:rsid w:val="000E1401"/>
    <w:rsid w:val="000E14B0"/>
    <w:rsid w:val="000E22E2"/>
    <w:rsid w:val="000E2913"/>
    <w:rsid w:val="000E3478"/>
    <w:rsid w:val="000E3FD7"/>
    <w:rsid w:val="000E5632"/>
    <w:rsid w:val="000E71F6"/>
    <w:rsid w:val="000E7495"/>
    <w:rsid w:val="000E75B5"/>
    <w:rsid w:val="000F0967"/>
    <w:rsid w:val="000F11D3"/>
    <w:rsid w:val="000F1693"/>
    <w:rsid w:val="000F1984"/>
    <w:rsid w:val="000F1E6D"/>
    <w:rsid w:val="000F291B"/>
    <w:rsid w:val="000F3D15"/>
    <w:rsid w:val="000F3D3E"/>
    <w:rsid w:val="000F3F96"/>
    <w:rsid w:val="000F52F8"/>
    <w:rsid w:val="000F67E2"/>
    <w:rsid w:val="000F70A4"/>
    <w:rsid w:val="001004FD"/>
    <w:rsid w:val="00101347"/>
    <w:rsid w:val="00101745"/>
    <w:rsid w:val="00102207"/>
    <w:rsid w:val="00102429"/>
    <w:rsid w:val="00102849"/>
    <w:rsid w:val="00102D78"/>
    <w:rsid w:val="00102DAA"/>
    <w:rsid w:val="0010332E"/>
    <w:rsid w:val="00103636"/>
    <w:rsid w:val="00103694"/>
    <w:rsid w:val="001036BD"/>
    <w:rsid w:val="00104386"/>
    <w:rsid w:val="0010579B"/>
    <w:rsid w:val="0010609F"/>
    <w:rsid w:val="00106261"/>
    <w:rsid w:val="00107904"/>
    <w:rsid w:val="001112E3"/>
    <w:rsid w:val="001130E5"/>
    <w:rsid w:val="00113F93"/>
    <w:rsid w:val="0011429D"/>
    <w:rsid w:val="00114DBA"/>
    <w:rsid w:val="001154A9"/>
    <w:rsid w:val="00115CAA"/>
    <w:rsid w:val="00116389"/>
    <w:rsid w:val="00116496"/>
    <w:rsid w:val="00117800"/>
    <w:rsid w:val="00117805"/>
    <w:rsid w:val="00120F10"/>
    <w:rsid w:val="0012133B"/>
    <w:rsid w:val="00121EDB"/>
    <w:rsid w:val="00122109"/>
    <w:rsid w:val="00122576"/>
    <w:rsid w:val="00122DB8"/>
    <w:rsid w:val="001230EC"/>
    <w:rsid w:val="00123B63"/>
    <w:rsid w:val="00124358"/>
    <w:rsid w:val="001244A7"/>
    <w:rsid w:val="00124EF4"/>
    <w:rsid w:val="00124FEC"/>
    <w:rsid w:val="00127002"/>
    <w:rsid w:val="001278A7"/>
    <w:rsid w:val="001278C2"/>
    <w:rsid w:val="001279A6"/>
    <w:rsid w:val="00130622"/>
    <w:rsid w:val="00131323"/>
    <w:rsid w:val="001323B0"/>
    <w:rsid w:val="001323D3"/>
    <w:rsid w:val="001343E6"/>
    <w:rsid w:val="00134627"/>
    <w:rsid w:val="00134F76"/>
    <w:rsid w:val="0013583C"/>
    <w:rsid w:val="00135D18"/>
    <w:rsid w:val="001360BF"/>
    <w:rsid w:val="00136F75"/>
    <w:rsid w:val="00136FC9"/>
    <w:rsid w:val="00137C8C"/>
    <w:rsid w:val="001403B3"/>
    <w:rsid w:val="00140689"/>
    <w:rsid w:val="001408E0"/>
    <w:rsid w:val="00141235"/>
    <w:rsid w:val="00141237"/>
    <w:rsid w:val="001416F3"/>
    <w:rsid w:val="001429ED"/>
    <w:rsid w:val="00143433"/>
    <w:rsid w:val="00143A5D"/>
    <w:rsid w:val="00143B80"/>
    <w:rsid w:val="001449B5"/>
    <w:rsid w:val="0014545C"/>
    <w:rsid w:val="0014582E"/>
    <w:rsid w:val="001460BD"/>
    <w:rsid w:val="001460FE"/>
    <w:rsid w:val="00146594"/>
    <w:rsid w:val="00146945"/>
    <w:rsid w:val="00147003"/>
    <w:rsid w:val="0014723F"/>
    <w:rsid w:val="0014744E"/>
    <w:rsid w:val="00150FCA"/>
    <w:rsid w:val="00151807"/>
    <w:rsid w:val="00151A47"/>
    <w:rsid w:val="00151A77"/>
    <w:rsid w:val="00152879"/>
    <w:rsid w:val="00153106"/>
    <w:rsid w:val="00153607"/>
    <w:rsid w:val="00153785"/>
    <w:rsid w:val="0015393A"/>
    <w:rsid w:val="00154B69"/>
    <w:rsid w:val="00155E0C"/>
    <w:rsid w:val="0015646F"/>
    <w:rsid w:val="00156884"/>
    <w:rsid w:val="0015693A"/>
    <w:rsid w:val="00157257"/>
    <w:rsid w:val="001577AC"/>
    <w:rsid w:val="0015786D"/>
    <w:rsid w:val="00157DD8"/>
    <w:rsid w:val="00157EA8"/>
    <w:rsid w:val="00160B0E"/>
    <w:rsid w:val="0016180D"/>
    <w:rsid w:val="001619A7"/>
    <w:rsid w:val="00162238"/>
    <w:rsid w:val="00162B36"/>
    <w:rsid w:val="00163070"/>
    <w:rsid w:val="001632A3"/>
    <w:rsid w:val="00164BEA"/>
    <w:rsid w:val="00165B5C"/>
    <w:rsid w:val="00166239"/>
    <w:rsid w:val="00166313"/>
    <w:rsid w:val="0016634A"/>
    <w:rsid w:val="00167EDB"/>
    <w:rsid w:val="0017046F"/>
    <w:rsid w:val="00170900"/>
    <w:rsid w:val="0017110E"/>
    <w:rsid w:val="001716E5"/>
    <w:rsid w:val="00172799"/>
    <w:rsid w:val="0017382E"/>
    <w:rsid w:val="00173B50"/>
    <w:rsid w:val="00173FC8"/>
    <w:rsid w:val="00174729"/>
    <w:rsid w:val="00174CE1"/>
    <w:rsid w:val="0017572A"/>
    <w:rsid w:val="0017597D"/>
    <w:rsid w:val="00175D62"/>
    <w:rsid w:val="00176F92"/>
    <w:rsid w:val="00177834"/>
    <w:rsid w:val="00180037"/>
    <w:rsid w:val="001814E8"/>
    <w:rsid w:val="00181F6B"/>
    <w:rsid w:val="001822AA"/>
    <w:rsid w:val="0018576E"/>
    <w:rsid w:val="00186141"/>
    <w:rsid w:val="00186F8E"/>
    <w:rsid w:val="001877CC"/>
    <w:rsid w:val="00187E65"/>
    <w:rsid w:val="0019097A"/>
    <w:rsid w:val="00191679"/>
    <w:rsid w:val="00192202"/>
    <w:rsid w:val="001923C1"/>
    <w:rsid w:val="00192DB0"/>
    <w:rsid w:val="00193B9F"/>
    <w:rsid w:val="00193C4E"/>
    <w:rsid w:val="001944EB"/>
    <w:rsid w:val="00194AB8"/>
    <w:rsid w:val="00194EA2"/>
    <w:rsid w:val="00195B34"/>
    <w:rsid w:val="00196732"/>
    <w:rsid w:val="00196D7D"/>
    <w:rsid w:val="00197915"/>
    <w:rsid w:val="00197D41"/>
    <w:rsid w:val="001A08BC"/>
    <w:rsid w:val="001A09C9"/>
    <w:rsid w:val="001A0D0F"/>
    <w:rsid w:val="001A109C"/>
    <w:rsid w:val="001A191E"/>
    <w:rsid w:val="001A2073"/>
    <w:rsid w:val="001A2730"/>
    <w:rsid w:val="001A3291"/>
    <w:rsid w:val="001A366C"/>
    <w:rsid w:val="001A3996"/>
    <w:rsid w:val="001A3C3B"/>
    <w:rsid w:val="001A406C"/>
    <w:rsid w:val="001A40EF"/>
    <w:rsid w:val="001A6B26"/>
    <w:rsid w:val="001A716D"/>
    <w:rsid w:val="001B0492"/>
    <w:rsid w:val="001B0811"/>
    <w:rsid w:val="001B08BC"/>
    <w:rsid w:val="001B0AF1"/>
    <w:rsid w:val="001B2AA3"/>
    <w:rsid w:val="001B3155"/>
    <w:rsid w:val="001B38F0"/>
    <w:rsid w:val="001B5AEA"/>
    <w:rsid w:val="001B62B8"/>
    <w:rsid w:val="001B62FC"/>
    <w:rsid w:val="001B64D8"/>
    <w:rsid w:val="001B6A26"/>
    <w:rsid w:val="001B6AD0"/>
    <w:rsid w:val="001B713F"/>
    <w:rsid w:val="001B736A"/>
    <w:rsid w:val="001C0296"/>
    <w:rsid w:val="001C09CC"/>
    <w:rsid w:val="001C0D80"/>
    <w:rsid w:val="001C117A"/>
    <w:rsid w:val="001C4492"/>
    <w:rsid w:val="001C648B"/>
    <w:rsid w:val="001C70A7"/>
    <w:rsid w:val="001C736C"/>
    <w:rsid w:val="001C74FF"/>
    <w:rsid w:val="001C776C"/>
    <w:rsid w:val="001C7AB2"/>
    <w:rsid w:val="001C7B4A"/>
    <w:rsid w:val="001D02BD"/>
    <w:rsid w:val="001D1C90"/>
    <w:rsid w:val="001D2B14"/>
    <w:rsid w:val="001D41AD"/>
    <w:rsid w:val="001D4936"/>
    <w:rsid w:val="001D5500"/>
    <w:rsid w:val="001D57FA"/>
    <w:rsid w:val="001D5AD7"/>
    <w:rsid w:val="001D5B71"/>
    <w:rsid w:val="001D5BAE"/>
    <w:rsid w:val="001D658D"/>
    <w:rsid w:val="001D6E00"/>
    <w:rsid w:val="001D7668"/>
    <w:rsid w:val="001D77A4"/>
    <w:rsid w:val="001E010D"/>
    <w:rsid w:val="001E034C"/>
    <w:rsid w:val="001E0C6C"/>
    <w:rsid w:val="001E0FFC"/>
    <w:rsid w:val="001E123B"/>
    <w:rsid w:val="001E178E"/>
    <w:rsid w:val="001E18E6"/>
    <w:rsid w:val="001E1CC3"/>
    <w:rsid w:val="001E1EC1"/>
    <w:rsid w:val="001E2B9F"/>
    <w:rsid w:val="001E2BEE"/>
    <w:rsid w:val="001E2CCB"/>
    <w:rsid w:val="001E32E9"/>
    <w:rsid w:val="001E40FE"/>
    <w:rsid w:val="001E48E5"/>
    <w:rsid w:val="001E6AC8"/>
    <w:rsid w:val="001E6FDA"/>
    <w:rsid w:val="001E7AA6"/>
    <w:rsid w:val="001E7ED5"/>
    <w:rsid w:val="001E7FE0"/>
    <w:rsid w:val="001F13E4"/>
    <w:rsid w:val="001F163F"/>
    <w:rsid w:val="001F2442"/>
    <w:rsid w:val="001F2724"/>
    <w:rsid w:val="001F278B"/>
    <w:rsid w:val="001F27A3"/>
    <w:rsid w:val="001F2BBC"/>
    <w:rsid w:val="001F2CBA"/>
    <w:rsid w:val="001F42F4"/>
    <w:rsid w:val="001F45A0"/>
    <w:rsid w:val="001F45D1"/>
    <w:rsid w:val="001F489D"/>
    <w:rsid w:val="001F4C29"/>
    <w:rsid w:val="001F4D41"/>
    <w:rsid w:val="001F663D"/>
    <w:rsid w:val="001F6CAB"/>
    <w:rsid w:val="001F6E92"/>
    <w:rsid w:val="001F708D"/>
    <w:rsid w:val="001F766A"/>
    <w:rsid w:val="00201428"/>
    <w:rsid w:val="00201B07"/>
    <w:rsid w:val="00201F32"/>
    <w:rsid w:val="002020F0"/>
    <w:rsid w:val="00202353"/>
    <w:rsid w:val="00202551"/>
    <w:rsid w:val="00203558"/>
    <w:rsid w:val="00203F6B"/>
    <w:rsid w:val="00204006"/>
    <w:rsid w:val="00204F55"/>
    <w:rsid w:val="00205C0A"/>
    <w:rsid w:val="00206BC0"/>
    <w:rsid w:val="00207262"/>
    <w:rsid w:val="0020749D"/>
    <w:rsid w:val="00207A91"/>
    <w:rsid w:val="002101C1"/>
    <w:rsid w:val="00210885"/>
    <w:rsid w:val="0021172A"/>
    <w:rsid w:val="00211761"/>
    <w:rsid w:val="00211915"/>
    <w:rsid w:val="00211F40"/>
    <w:rsid w:val="002125EF"/>
    <w:rsid w:val="00212A57"/>
    <w:rsid w:val="002132F2"/>
    <w:rsid w:val="002138FC"/>
    <w:rsid w:val="00213DA2"/>
    <w:rsid w:val="00213F68"/>
    <w:rsid w:val="0021407A"/>
    <w:rsid w:val="00214133"/>
    <w:rsid w:val="00214EB9"/>
    <w:rsid w:val="00215748"/>
    <w:rsid w:val="00216024"/>
    <w:rsid w:val="002174CE"/>
    <w:rsid w:val="00217590"/>
    <w:rsid w:val="00217B2F"/>
    <w:rsid w:val="00217C24"/>
    <w:rsid w:val="00220160"/>
    <w:rsid w:val="00220DC8"/>
    <w:rsid w:val="002210C0"/>
    <w:rsid w:val="0022190C"/>
    <w:rsid w:val="002237AD"/>
    <w:rsid w:val="00223B74"/>
    <w:rsid w:val="00224FEC"/>
    <w:rsid w:val="00225796"/>
    <w:rsid w:val="00226356"/>
    <w:rsid w:val="002266DF"/>
    <w:rsid w:val="002268B8"/>
    <w:rsid w:val="00227F2C"/>
    <w:rsid w:val="0023008E"/>
    <w:rsid w:val="00230D63"/>
    <w:rsid w:val="00230FC2"/>
    <w:rsid w:val="0023159B"/>
    <w:rsid w:val="002322F1"/>
    <w:rsid w:val="00232937"/>
    <w:rsid w:val="0023387C"/>
    <w:rsid w:val="00233F57"/>
    <w:rsid w:val="00234560"/>
    <w:rsid w:val="00234B84"/>
    <w:rsid w:val="00234D85"/>
    <w:rsid w:val="00234E7A"/>
    <w:rsid w:val="00234ED2"/>
    <w:rsid w:val="00234F05"/>
    <w:rsid w:val="002351EA"/>
    <w:rsid w:val="00235A01"/>
    <w:rsid w:val="00235EC4"/>
    <w:rsid w:val="0023616A"/>
    <w:rsid w:val="002369F8"/>
    <w:rsid w:val="00237085"/>
    <w:rsid w:val="002372DB"/>
    <w:rsid w:val="0023775E"/>
    <w:rsid w:val="002379CE"/>
    <w:rsid w:val="00237C31"/>
    <w:rsid w:val="0024034A"/>
    <w:rsid w:val="0024057A"/>
    <w:rsid w:val="002423C8"/>
    <w:rsid w:val="00243222"/>
    <w:rsid w:val="002435E6"/>
    <w:rsid w:val="002437F8"/>
    <w:rsid w:val="002439DE"/>
    <w:rsid w:val="00243F15"/>
    <w:rsid w:val="002442CB"/>
    <w:rsid w:val="00245B98"/>
    <w:rsid w:val="002460DD"/>
    <w:rsid w:val="002474D9"/>
    <w:rsid w:val="00247612"/>
    <w:rsid w:val="00251829"/>
    <w:rsid w:val="00252616"/>
    <w:rsid w:val="00252C54"/>
    <w:rsid w:val="0025410D"/>
    <w:rsid w:val="002541F9"/>
    <w:rsid w:val="002548FB"/>
    <w:rsid w:val="00254B4C"/>
    <w:rsid w:val="00254DFD"/>
    <w:rsid w:val="00255B7D"/>
    <w:rsid w:val="00256DC1"/>
    <w:rsid w:val="00257320"/>
    <w:rsid w:val="00257F9E"/>
    <w:rsid w:val="00261791"/>
    <w:rsid w:val="00261DD3"/>
    <w:rsid w:val="00262B81"/>
    <w:rsid w:val="00263419"/>
    <w:rsid w:val="00263CB8"/>
    <w:rsid w:val="00265310"/>
    <w:rsid w:val="002656B3"/>
    <w:rsid w:val="0026675F"/>
    <w:rsid w:val="00267170"/>
    <w:rsid w:val="00267846"/>
    <w:rsid w:val="002678F9"/>
    <w:rsid w:val="00267A8B"/>
    <w:rsid w:val="00267BA1"/>
    <w:rsid w:val="00267E83"/>
    <w:rsid w:val="00271358"/>
    <w:rsid w:val="00272557"/>
    <w:rsid w:val="002726AE"/>
    <w:rsid w:val="002727A5"/>
    <w:rsid w:val="00272B4D"/>
    <w:rsid w:val="00272B7E"/>
    <w:rsid w:val="002734D4"/>
    <w:rsid w:val="00275100"/>
    <w:rsid w:val="0027670C"/>
    <w:rsid w:val="002775D0"/>
    <w:rsid w:val="00281526"/>
    <w:rsid w:val="00281AE6"/>
    <w:rsid w:val="002825EE"/>
    <w:rsid w:val="00282757"/>
    <w:rsid w:val="00282E64"/>
    <w:rsid w:val="00283D50"/>
    <w:rsid w:val="00283E04"/>
    <w:rsid w:val="00283E76"/>
    <w:rsid w:val="00285094"/>
    <w:rsid w:val="00286488"/>
    <w:rsid w:val="00287421"/>
    <w:rsid w:val="00287C99"/>
    <w:rsid w:val="0029001C"/>
    <w:rsid w:val="00291FD2"/>
    <w:rsid w:val="00292004"/>
    <w:rsid w:val="0029237D"/>
    <w:rsid w:val="00292B98"/>
    <w:rsid w:val="002948F1"/>
    <w:rsid w:val="00294C9A"/>
    <w:rsid w:val="0029557C"/>
    <w:rsid w:val="00295CA4"/>
    <w:rsid w:val="0029607D"/>
    <w:rsid w:val="00296695"/>
    <w:rsid w:val="00296C18"/>
    <w:rsid w:val="002A182D"/>
    <w:rsid w:val="002A1AB8"/>
    <w:rsid w:val="002A2530"/>
    <w:rsid w:val="002A2DF7"/>
    <w:rsid w:val="002A311F"/>
    <w:rsid w:val="002A4354"/>
    <w:rsid w:val="002A68D8"/>
    <w:rsid w:val="002A6B4B"/>
    <w:rsid w:val="002A74FF"/>
    <w:rsid w:val="002A790B"/>
    <w:rsid w:val="002B0516"/>
    <w:rsid w:val="002B1740"/>
    <w:rsid w:val="002B1C89"/>
    <w:rsid w:val="002B23C5"/>
    <w:rsid w:val="002B282C"/>
    <w:rsid w:val="002B2AE1"/>
    <w:rsid w:val="002B30F9"/>
    <w:rsid w:val="002B3101"/>
    <w:rsid w:val="002B3842"/>
    <w:rsid w:val="002B3C2D"/>
    <w:rsid w:val="002B47BB"/>
    <w:rsid w:val="002B4CE2"/>
    <w:rsid w:val="002B5129"/>
    <w:rsid w:val="002B64CD"/>
    <w:rsid w:val="002B678A"/>
    <w:rsid w:val="002B7564"/>
    <w:rsid w:val="002C0573"/>
    <w:rsid w:val="002C1544"/>
    <w:rsid w:val="002C181B"/>
    <w:rsid w:val="002C1B39"/>
    <w:rsid w:val="002C1E47"/>
    <w:rsid w:val="002C241B"/>
    <w:rsid w:val="002C289A"/>
    <w:rsid w:val="002C2AE9"/>
    <w:rsid w:val="002C38FE"/>
    <w:rsid w:val="002C4961"/>
    <w:rsid w:val="002C5021"/>
    <w:rsid w:val="002C58CD"/>
    <w:rsid w:val="002C5B21"/>
    <w:rsid w:val="002C63DD"/>
    <w:rsid w:val="002C7B30"/>
    <w:rsid w:val="002D020C"/>
    <w:rsid w:val="002D02C5"/>
    <w:rsid w:val="002D1D78"/>
    <w:rsid w:val="002D2608"/>
    <w:rsid w:val="002D2961"/>
    <w:rsid w:val="002D2E15"/>
    <w:rsid w:val="002D42E0"/>
    <w:rsid w:val="002D4413"/>
    <w:rsid w:val="002D5C97"/>
    <w:rsid w:val="002D6131"/>
    <w:rsid w:val="002D64E3"/>
    <w:rsid w:val="002D6CE5"/>
    <w:rsid w:val="002D7292"/>
    <w:rsid w:val="002E01BE"/>
    <w:rsid w:val="002E02BC"/>
    <w:rsid w:val="002E0682"/>
    <w:rsid w:val="002E0A5E"/>
    <w:rsid w:val="002E10C8"/>
    <w:rsid w:val="002E17E9"/>
    <w:rsid w:val="002E1D92"/>
    <w:rsid w:val="002E1E9C"/>
    <w:rsid w:val="002E27F9"/>
    <w:rsid w:val="002E3402"/>
    <w:rsid w:val="002E3ADD"/>
    <w:rsid w:val="002E516F"/>
    <w:rsid w:val="002E54A2"/>
    <w:rsid w:val="002E55CB"/>
    <w:rsid w:val="002E55E9"/>
    <w:rsid w:val="002E5751"/>
    <w:rsid w:val="002E5C22"/>
    <w:rsid w:val="002E5DC3"/>
    <w:rsid w:val="002E65B4"/>
    <w:rsid w:val="002E714B"/>
    <w:rsid w:val="002E74DB"/>
    <w:rsid w:val="002E76D0"/>
    <w:rsid w:val="002F092C"/>
    <w:rsid w:val="002F12E7"/>
    <w:rsid w:val="002F334C"/>
    <w:rsid w:val="002F3A3D"/>
    <w:rsid w:val="002F3C0D"/>
    <w:rsid w:val="002F3D86"/>
    <w:rsid w:val="002F457C"/>
    <w:rsid w:val="002F4DA8"/>
    <w:rsid w:val="002F5199"/>
    <w:rsid w:val="002F524D"/>
    <w:rsid w:val="002F59B7"/>
    <w:rsid w:val="002F625B"/>
    <w:rsid w:val="002F760B"/>
    <w:rsid w:val="002F77AE"/>
    <w:rsid w:val="00300027"/>
    <w:rsid w:val="00300196"/>
    <w:rsid w:val="00300962"/>
    <w:rsid w:val="00300DF1"/>
    <w:rsid w:val="00301565"/>
    <w:rsid w:val="0030203D"/>
    <w:rsid w:val="003023A8"/>
    <w:rsid w:val="0030249D"/>
    <w:rsid w:val="00302936"/>
    <w:rsid w:val="00302C5B"/>
    <w:rsid w:val="003030F4"/>
    <w:rsid w:val="00303CA3"/>
    <w:rsid w:val="00303E03"/>
    <w:rsid w:val="003054E4"/>
    <w:rsid w:val="00305878"/>
    <w:rsid w:val="00305E97"/>
    <w:rsid w:val="00306456"/>
    <w:rsid w:val="003064A4"/>
    <w:rsid w:val="003066D7"/>
    <w:rsid w:val="00306B5D"/>
    <w:rsid w:val="00307832"/>
    <w:rsid w:val="00307C9B"/>
    <w:rsid w:val="003104E2"/>
    <w:rsid w:val="00310C8E"/>
    <w:rsid w:val="00310C9E"/>
    <w:rsid w:val="003130CA"/>
    <w:rsid w:val="00313CD5"/>
    <w:rsid w:val="00313FB4"/>
    <w:rsid w:val="00314508"/>
    <w:rsid w:val="003149FD"/>
    <w:rsid w:val="00315F02"/>
    <w:rsid w:val="0031624B"/>
    <w:rsid w:val="00316253"/>
    <w:rsid w:val="00316C4A"/>
    <w:rsid w:val="00317EAE"/>
    <w:rsid w:val="00317EF7"/>
    <w:rsid w:val="00317F4E"/>
    <w:rsid w:val="00321726"/>
    <w:rsid w:val="0032188C"/>
    <w:rsid w:val="00321B55"/>
    <w:rsid w:val="00321C8B"/>
    <w:rsid w:val="00322F91"/>
    <w:rsid w:val="003231D6"/>
    <w:rsid w:val="00323658"/>
    <w:rsid w:val="00323737"/>
    <w:rsid w:val="00323CF5"/>
    <w:rsid w:val="00324AE3"/>
    <w:rsid w:val="00324BAC"/>
    <w:rsid w:val="0032506E"/>
    <w:rsid w:val="003257E1"/>
    <w:rsid w:val="00326E32"/>
    <w:rsid w:val="00326FDD"/>
    <w:rsid w:val="003306D3"/>
    <w:rsid w:val="003306DC"/>
    <w:rsid w:val="0033146A"/>
    <w:rsid w:val="00332828"/>
    <w:rsid w:val="00332A2F"/>
    <w:rsid w:val="00332E24"/>
    <w:rsid w:val="00332EB5"/>
    <w:rsid w:val="00332EDB"/>
    <w:rsid w:val="00333739"/>
    <w:rsid w:val="00333E28"/>
    <w:rsid w:val="0033430D"/>
    <w:rsid w:val="003345CA"/>
    <w:rsid w:val="00334A69"/>
    <w:rsid w:val="00334E7C"/>
    <w:rsid w:val="00335660"/>
    <w:rsid w:val="0033574B"/>
    <w:rsid w:val="00336619"/>
    <w:rsid w:val="0034135C"/>
    <w:rsid w:val="003418E0"/>
    <w:rsid w:val="00341BE3"/>
    <w:rsid w:val="00342091"/>
    <w:rsid w:val="003424A6"/>
    <w:rsid w:val="00343AE6"/>
    <w:rsid w:val="00343F6D"/>
    <w:rsid w:val="0034444D"/>
    <w:rsid w:val="00344C5D"/>
    <w:rsid w:val="003450C9"/>
    <w:rsid w:val="00346B1B"/>
    <w:rsid w:val="00346E1B"/>
    <w:rsid w:val="003470D0"/>
    <w:rsid w:val="003472EA"/>
    <w:rsid w:val="00347FEC"/>
    <w:rsid w:val="00350269"/>
    <w:rsid w:val="00350FAB"/>
    <w:rsid w:val="00353B2E"/>
    <w:rsid w:val="00353F07"/>
    <w:rsid w:val="00353F9B"/>
    <w:rsid w:val="00354E49"/>
    <w:rsid w:val="00355293"/>
    <w:rsid w:val="003552CB"/>
    <w:rsid w:val="00355C4A"/>
    <w:rsid w:val="00356754"/>
    <w:rsid w:val="003567C2"/>
    <w:rsid w:val="00356A4F"/>
    <w:rsid w:val="003572BA"/>
    <w:rsid w:val="003617A8"/>
    <w:rsid w:val="00361FF3"/>
    <w:rsid w:val="003623B8"/>
    <w:rsid w:val="003638C0"/>
    <w:rsid w:val="00363FAC"/>
    <w:rsid w:val="00364250"/>
    <w:rsid w:val="00366CB1"/>
    <w:rsid w:val="00366DC2"/>
    <w:rsid w:val="00367B00"/>
    <w:rsid w:val="00367E27"/>
    <w:rsid w:val="00370025"/>
    <w:rsid w:val="0037038D"/>
    <w:rsid w:val="00370492"/>
    <w:rsid w:val="00370ADB"/>
    <w:rsid w:val="00370ECC"/>
    <w:rsid w:val="00370FD7"/>
    <w:rsid w:val="00371128"/>
    <w:rsid w:val="0037281C"/>
    <w:rsid w:val="00373680"/>
    <w:rsid w:val="0037392F"/>
    <w:rsid w:val="00374D8E"/>
    <w:rsid w:val="00374E05"/>
    <w:rsid w:val="00377C1B"/>
    <w:rsid w:val="0038024B"/>
    <w:rsid w:val="003816B2"/>
    <w:rsid w:val="0038184D"/>
    <w:rsid w:val="00382B85"/>
    <w:rsid w:val="003835F9"/>
    <w:rsid w:val="00383C7B"/>
    <w:rsid w:val="00383DF8"/>
    <w:rsid w:val="00384586"/>
    <w:rsid w:val="00384C46"/>
    <w:rsid w:val="00384D8F"/>
    <w:rsid w:val="00385449"/>
    <w:rsid w:val="00385933"/>
    <w:rsid w:val="003861A4"/>
    <w:rsid w:val="00386E8C"/>
    <w:rsid w:val="00386EF1"/>
    <w:rsid w:val="00387AF9"/>
    <w:rsid w:val="00387BB4"/>
    <w:rsid w:val="00390F23"/>
    <w:rsid w:val="00391480"/>
    <w:rsid w:val="00391DFF"/>
    <w:rsid w:val="003921FE"/>
    <w:rsid w:val="003924EC"/>
    <w:rsid w:val="003940FA"/>
    <w:rsid w:val="003946B1"/>
    <w:rsid w:val="00394819"/>
    <w:rsid w:val="00394DDA"/>
    <w:rsid w:val="0039596D"/>
    <w:rsid w:val="0039677F"/>
    <w:rsid w:val="00396960"/>
    <w:rsid w:val="00396B35"/>
    <w:rsid w:val="00397209"/>
    <w:rsid w:val="00397EAC"/>
    <w:rsid w:val="003A03BA"/>
    <w:rsid w:val="003A1784"/>
    <w:rsid w:val="003A1B65"/>
    <w:rsid w:val="003A1ED2"/>
    <w:rsid w:val="003A38CC"/>
    <w:rsid w:val="003A3AC1"/>
    <w:rsid w:val="003A43B0"/>
    <w:rsid w:val="003A4ACB"/>
    <w:rsid w:val="003A5234"/>
    <w:rsid w:val="003A5525"/>
    <w:rsid w:val="003A5F91"/>
    <w:rsid w:val="003A6417"/>
    <w:rsid w:val="003A7750"/>
    <w:rsid w:val="003A7ABA"/>
    <w:rsid w:val="003A7D62"/>
    <w:rsid w:val="003B13CF"/>
    <w:rsid w:val="003B177E"/>
    <w:rsid w:val="003B2FA9"/>
    <w:rsid w:val="003B4B15"/>
    <w:rsid w:val="003B51BE"/>
    <w:rsid w:val="003B55BB"/>
    <w:rsid w:val="003B5A4E"/>
    <w:rsid w:val="003B5D6A"/>
    <w:rsid w:val="003B627E"/>
    <w:rsid w:val="003B653C"/>
    <w:rsid w:val="003B6635"/>
    <w:rsid w:val="003B68D8"/>
    <w:rsid w:val="003B73B8"/>
    <w:rsid w:val="003B7B20"/>
    <w:rsid w:val="003C0209"/>
    <w:rsid w:val="003C038E"/>
    <w:rsid w:val="003C10AB"/>
    <w:rsid w:val="003C1FCD"/>
    <w:rsid w:val="003C2307"/>
    <w:rsid w:val="003C244C"/>
    <w:rsid w:val="003C2811"/>
    <w:rsid w:val="003C2EF1"/>
    <w:rsid w:val="003C3101"/>
    <w:rsid w:val="003C3121"/>
    <w:rsid w:val="003C35CB"/>
    <w:rsid w:val="003C39FC"/>
    <w:rsid w:val="003C3CA4"/>
    <w:rsid w:val="003C3E57"/>
    <w:rsid w:val="003C4363"/>
    <w:rsid w:val="003C48B8"/>
    <w:rsid w:val="003C54A1"/>
    <w:rsid w:val="003C553A"/>
    <w:rsid w:val="003C5B99"/>
    <w:rsid w:val="003C5FA4"/>
    <w:rsid w:val="003C600A"/>
    <w:rsid w:val="003C6248"/>
    <w:rsid w:val="003C64B7"/>
    <w:rsid w:val="003C7184"/>
    <w:rsid w:val="003C7B72"/>
    <w:rsid w:val="003D0A0D"/>
    <w:rsid w:val="003D0E6B"/>
    <w:rsid w:val="003D13E0"/>
    <w:rsid w:val="003D1D89"/>
    <w:rsid w:val="003D1E05"/>
    <w:rsid w:val="003D2279"/>
    <w:rsid w:val="003D28EA"/>
    <w:rsid w:val="003D37CC"/>
    <w:rsid w:val="003D3BD0"/>
    <w:rsid w:val="003D3E7B"/>
    <w:rsid w:val="003D3FFC"/>
    <w:rsid w:val="003D5CDB"/>
    <w:rsid w:val="003D6700"/>
    <w:rsid w:val="003D75FB"/>
    <w:rsid w:val="003E071D"/>
    <w:rsid w:val="003E0725"/>
    <w:rsid w:val="003E141B"/>
    <w:rsid w:val="003E14C3"/>
    <w:rsid w:val="003E249A"/>
    <w:rsid w:val="003E25DA"/>
    <w:rsid w:val="003E29EA"/>
    <w:rsid w:val="003E40C4"/>
    <w:rsid w:val="003E421B"/>
    <w:rsid w:val="003E4AD7"/>
    <w:rsid w:val="003E562A"/>
    <w:rsid w:val="003E5945"/>
    <w:rsid w:val="003E6321"/>
    <w:rsid w:val="003E66B7"/>
    <w:rsid w:val="003E6EC9"/>
    <w:rsid w:val="003F0CD9"/>
    <w:rsid w:val="003F2132"/>
    <w:rsid w:val="003F26CB"/>
    <w:rsid w:val="003F2982"/>
    <w:rsid w:val="003F3160"/>
    <w:rsid w:val="003F3583"/>
    <w:rsid w:val="003F3BC3"/>
    <w:rsid w:val="003F3D51"/>
    <w:rsid w:val="003F4F0F"/>
    <w:rsid w:val="003F5351"/>
    <w:rsid w:val="003F5AC2"/>
    <w:rsid w:val="003F6E30"/>
    <w:rsid w:val="003F6F3D"/>
    <w:rsid w:val="0040233D"/>
    <w:rsid w:val="00402E5C"/>
    <w:rsid w:val="0040311F"/>
    <w:rsid w:val="00403143"/>
    <w:rsid w:val="0040397C"/>
    <w:rsid w:val="00404A4C"/>
    <w:rsid w:val="00405A04"/>
    <w:rsid w:val="00405CB6"/>
    <w:rsid w:val="00405D29"/>
    <w:rsid w:val="00405EED"/>
    <w:rsid w:val="00406F4B"/>
    <w:rsid w:val="00407D56"/>
    <w:rsid w:val="00410142"/>
    <w:rsid w:val="0041018A"/>
    <w:rsid w:val="00410C7D"/>
    <w:rsid w:val="00411483"/>
    <w:rsid w:val="00411672"/>
    <w:rsid w:val="004129D8"/>
    <w:rsid w:val="00413A9F"/>
    <w:rsid w:val="00413DFF"/>
    <w:rsid w:val="0041412D"/>
    <w:rsid w:val="004153A4"/>
    <w:rsid w:val="00415565"/>
    <w:rsid w:val="00416359"/>
    <w:rsid w:val="004167C2"/>
    <w:rsid w:val="004169E8"/>
    <w:rsid w:val="004171A4"/>
    <w:rsid w:val="00417F01"/>
    <w:rsid w:val="004201AF"/>
    <w:rsid w:val="00420EC8"/>
    <w:rsid w:val="00420F8D"/>
    <w:rsid w:val="00421489"/>
    <w:rsid w:val="00421EEE"/>
    <w:rsid w:val="004226B6"/>
    <w:rsid w:val="00423DDE"/>
    <w:rsid w:val="0042564E"/>
    <w:rsid w:val="00425B31"/>
    <w:rsid w:val="0042684A"/>
    <w:rsid w:val="004272FF"/>
    <w:rsid w:val="0043075A"/>
    <w:rsid w:val="004307E1"/>
    <w:rsid w:val="00430992"/>
    <w:rsid w:val="00430A93"/>
    <w:rsid w:val="004310F2"/>
    <w:rsid w:val="004311B0"/>
    <w:rsid w:val="00431C1A"/>
    <w:rsid w:val="0043253B"/>
    <w:rsid w:val="00432A7C"/>
    <w:rsid w:val="00433159"/>
    <w:rsid w:val="00433A47"/>
    <w:rsid w:val="00433E7B"/>
    <w:rsid w:val="004348E6"/>
    <w:rsid w:val="00434B5F"/>
    <w:rsid w:val="00434E19"/>
    <w:rsid w:val="00435488"/>
    <w:rsid w:val="00435ED5"/>
    <w:rsid w:val="00436A5A"/>
    <w:rsid w:val="00436E5E"/>
    <w:rsid w:val="0043700C"/>
    <w:rsid w:val="00440A49"/>
    <w:rsid w:val="00441EC3"/>
    <w:rsid w:val="00443C17"/>
    <w:rsid w:val="00443F4D"/>
    <w:rsid w:val="0044469B"/>
    <w:rsid w:val="004446AF"/>
    <w:rsid w:val="00445572"/>
    <w:rsid w:val="00445751"/>
    <w:rsid w:val="00446A27"/>
    <w:rsid w:val="00446E48"/>
    <w:rsid w:val="00450A30"/>
    <w:rsid w:val="00450AE7"/>
    <w:rsid w:val="00450C44"/>
    <w:rsid w:val="004510D5"/>
    <w:rsid w:val="0045121A"/>
    <w:rsid w:val="004521D6"/>
    <w:rsid w:val="004524B8"/>
    <w:rsid w:val="00453073"/>
    <w:rsid w:val="004538E6"/>
    <w:rsid w:val="004541F7"/>
    <w:rsid w:val="00454393"/>
    <w:rsid w:val="004543AD"/>
    <w:rsid w:val="004550BA"/>
    <w:rsid w:val="00455CCD"/>
    <w:rsid w:val="004560F1"/>
    <w:rsid w:val="00456C24"/>
    <w:rsid w:val="004577E1"/>
    <w:rsid w:val="0046050C"/>
    <w:rsid w:val="0046054F"/>
    <w:rsid w:val="00461254"/>
    <w:rsid w:val="00462227"/>
    <w:rsid w:val="004627AD"/>
    <w:rsid w:val="00462DC1"/>
    <w:rsid w:val="00462ED9"/>
    <w:rsid w:val="004639B2"/>
    <w:rsid w:val="00464327"/>
    <w:rsid w:val="00465C84"/>
    <w:rsid w:val="004662AF"/>
    <w:rsid w:val="00466A84"/>
    <w:rsid w:val="0046725E"/>
    <w:rsid w:val="00467322"/>
    <w:rsid w:val="004678FE"/>
    <w:rsid w:val="00467C3A"/>
    <w:rsid w:val="00467DFE"/>
    <w:rsid w:val="0047007C"/>
    <w:rsid w:val="004702E2"/>
    <w:rsid w:val="004705AE"/>
    <w:rsid w:val="00470CB8"/>
    <w:rsid w:val="00471497"/>
    <w:rsid w:val="004717C9"/>
    <w:rsid w:val="00471A49"/>
    <w:rsid w:val="00471E97"/>
    <w:rsid w:val="00472887"/>
    <w:rsid w:val="00472972"/>
    <w:rsid w:val="0047330D"/>
    <w:rsid w:val="0047338C"/>
    <w:rsid w:val="00473AAD"/>
    <w:rsid w:val="00473DE9"/>
    <w:rsid w:val="0047514E"/>
    <w:rsid w:val="00475173"/>
    <w:rsid w:val="00475186"/>
    <w:rsid w:val="004755E3"/>
    <w:rsid w:val="0047646B"/>
    <w:rsid w:val="00477BEF"/>
    <w:rsid w:val="004815BD"/>
    <w:rsid w:val="004815F4"/>
    <w:rsid w:val="004821FB"/>
    <w:rsid w:val="0048247C"/>
    <w:rsid w:val="004830D8"/>
    <w:rsid w:val="004850EC"/>
    <w:rsid w:val="00485429"/>
    <w:rsid w:val="00485AC6"/>
    <w:rsid w:val="00485C6F"/>
    <w:rsid w:val="00485EBA"/>
    <w:rsid w:val="00486C17"/>
    <w:rsid w:val="00486CC5"/>
    <w:rsid w:val="00487061"/>
    <w:rsid w:val="004872CF"/>
    <w:rsid w:val="00487F86"/>
    <w:rsid w:val="004906BA"/>
    <w:rsid w:val="004908DF"/>
    <w:rsid w:val="00491429"/>
    <w:rsid w:val="0049190A"/>
    <w:rsid w:val="00492944"/>
    <w:rsid w:val="00492B00"/>
    <w:rsid w:val="00493654"/>
    <w:rsid w:val="0049412F"/>
    <w:rsid w:val="0049453D"/>
    <w:rsid w:val="00494A49"/>
    <w:rsid w:val="00494D22"/>
    <w:rsid w:val="0049635C"/>
    <w:rsid w:val="00496B7B"/>
    <w:rsid w:val="00496D43"/>
    <w:rsid w:val="00496D85"/>
    <w:rsid w:val="004A0B52"/>
    <w:rsid w:val="004A1348"/>
    <w:rsid w:val="004A1788"/>
    <w:rsid w:val="004A1830"/>
    <w:rsid w:val="004A1E50"/>
    <w:rsid w:val="004A2162"/>
    <w:rsid w:val="004A286B"/>
    <w:rsid w:val="004A3E87"/>
    <w:rsid w:val="004A42D8"/>
    <w:rsid w:val="004A45B3"/>
    <w:rsid w:val="004A4931"/>
    <w:rsid w:val="004A564B"/>
    <w:rsid w:val="004A6261"/>
    <w:rsid w:val="004A6BD7"/>
    <w:rsid w:val="004A719C"/>
    <w:rsid w:val="004A72D7"/>
    <w:rsid w:val="004A79CC"/>
    <w:rsid w:val="004B0587"/>
    <w:rsid w:val="004B0ED0"/>
    <w:rsid w:val="004B1284"/>
    <w:rsid w:val="004B1420"/>
    <w:rsid w:val="004B1D47"/>
    <w:rsid w:val="004B2A05"/>
    <w:rsid w:val="004B305B"/>
    <w:rsid w:val="004B362A"/>
    <w:rsid w:val="004B3677"/>
    <w:rsid w:val="004B4426"/>
    <w:rsid w:val="004B4DE1"/>
    <w:rsid w:val="004B4F32"/>
    <w:rsid w:val="004B545C"/>
    <w:rsid w:val="004B5FB3"/>
    <w:rsid w:val="004B6F4A"/>
    <w:rsid w:val="004B7DD9"/>
    <w:rsid w:val="004C12E6"/>
    <w:rsid w:val="004C234E"/>
    <w:rsid w:val="004C273C"/>
    <w:rsid w:val="004C2FCE"/>
    <w:rsid w:val="004C3179"/>
    <w:rsid w:val="004C319C"/>
    <w:rsid w:val="004C371B"/>
    <w:rsid w:val="004C3781"/>
    <w:rsid w:val="004C48F3"/>
    <w:rsid w:val="004C49A8"/>
    <w:rsid w:val="004C51A6"/>
    <w:rsid w:val="004C574E"/>
    <w:rsid w:val="004C587A"/>
    <w:rsid w:val="004C5E6F"/>
    <w:rsid w:val="004C628A"/>
    <w:rsid w:val="004C6A81"/>
    <w:rsid w:val="004C7172"/>
    <w:rsid w:val="004D0E11"/>
    <w:rsid w:val="004D20D4"/>
    <w:rsid w:val="004D3787"/>
    <w:rsid w:val="004D397D"/>
    <w:rsid w:val="004D46CA"/>
    <w:rsid w:val="004D4BD9"/>
    <w:rsid w:val="004D4CD4"/>
    <w:rsid w:val="004D539E"/>
    <w:rsid w:val="004D5B28"/>
    <w:rsid w:val="004D656A"/>
    <w:rsid w:val="004D656D"/>
    <w:rsid w:val="004D7125"/>
    <w:rsid w:val="004D7DE9"/>
    <w:rsid w:val="004E0C5B"/>
    <w:rsid w:val="004E0FD8"/>
    <w:rsid w:val="004E275B"/>
    <w:rsid w:val="004E2AC4"/>
    <w:rsid w:val="004E3084"/>
    <w:rsid w:val="004E41A4"/>
    <w:rsid w:val="004E57A9"/>
    <w:rsid w:val="004E60E5"/>
    <w:rsid w:val="004E6DC4"/>
    <w:rsid w:val="004E7D79"/>
    <w:rsid w:val="004F067A"/>
    <w:rsid w:val="004F18B1"/>
    <w:rsid w:val="004F2CA8"/>
    <w:rsid w:val="004F3D42"/>
    <w:rsid w:val="004F42BF"/>
    <w:rsid w:val="004F49C1"/>
    <w:rsid w:val="004F595A"/>
    <w:rsid w:val="004F6D28"/>
    <w:rsid w:val="004F74BB"/>
    <w:rsid w:val="004F7B8B"/>
    <w:rsid w:val="005001BF"/>
    <w:rsid w:val="0050098C"/>
    <w:rsid w:val="00500E15"/>
    <w:rsid w:val="00501E5F"/>
    <w:rsid w:val="00501F07"/>
    <w:rsid w:val="0050222E"/>
    <w:rsid w:val="005025BF"/>
    <w:rsid w:val="0050384A"/>
    <w:rsid w:val="005047F5"/>
    <w:rsid w:val="00504CFD"/>
    <w:rsid w:val="0050566D"/>
    <w:rsid w:val="00506DBE"/>
    <w:rsid w:val="0050726F"/>
    <w:rsid w:val="005106AC"/>
    <w:rsid w:val="00510FF1"/>
    <w:rsid w:val="00511095"/>
    <w:rsid w:val="00511946"/>
    <w:rsid w:val="00511FE7"/>
    <w:rsid w:val="005124E3"/>
    <w:rsid w:val="00512819"/>
    <w:rsid w:val="00512843"/>
    <w:rsid w:val="00514119"/>
    <w:rsid w:val="00514254"/>
    <w:rsid w:val="0051477F"/>
    <w:rsid w:val="00514BFB"/>
    <w:rsid w:val="0051571A"/>
    <w:rsid w:val="005158F5"/>
    <w:rsid w:val="00515EDE"/>
    <w:rsid w:val="005164C6"/>
    <w:rsid w:val="005176EF"/>
    <w:rsid w:val="00520911"/>
    <w:rsid w:val="00520AC3"/>
    <w:rsid w:val="00521D53"/>
    <w:rsid w:val="005222F8"/>
    <w:rsid w:val="0052237D"/>
    <w:rsid w:val="005232FD"/>
    <w:rsid w:val="00523E28"/>
    <w:rsid w:val="00523ECC"/>
    <w:rsid w:val="00525640"/>
    <w:rsid w:val="005257D6"/>
    <w:rsid w:val="00525869"/>
    <w:rsid w:val="00525A73"/>
    <w:rsid w:val="0052673E"/>
    <w:rsid w:val="0052684B"/>
    <w:rsid w:val="00526CD1"/>
    <w:rsid w:val="00526DED"/>
    <w:rsid w:val="00526F71"/>
    <w:rsid w:val="0052762C"/>
    <w:rsid w:val="005277A3"/>
    <w:rsid w:val="005305AF"/>
    <w:rsid w:val="005308A0"/>
    <w:rsid w:val="00530CED"/>
    <w:rsid w:val="005310F5"/>
    <w:rsid w:val="00531B33"/>
    <w:rsid w:val="00531BAA"/>
    <w:rsid w:val="0053251B"/>
    <w:rsid w:val="00532B25"/>
    <w:rsid w:val="00532CB0"/>
    <w:rsid w:val="00532DCC"/>
    <w:rsid w:val="00532E9A"/>
    <w:rsid w:val="005336ED"/>
    <w:rsid w:val="005337C7"/>
    <w:rsid w:val="00533908"/>
    <w:rsid w:val="00534082"/>
    <w:rsid w:val="0053494B"/>
    <w:rsid w:val="005364D8"/>
    <w:rsid w:val="005369FC"/>
    <w:rsid w:val="005377CF"/>
    <w:rsid w:val="0053796C"/>
    <w:rsid w:val="00537C1F"/>
    <w:rsid w:val="00537EDF"/>
    <w:rsid w:val="005403E2"/>
    <w:rsid w:val="00540881"/>
    <w:rsid w:val="005411F6"/>
    <w:rsid w:val="005415FF"/>
    <w:rsid w:val="00541C9D"/>
    <w:rsid w:val="00542B21"/>
    <w:rsid w:val="00542DDB"/>
    <w:rsid w:val="00543739"/>
    <w:rsid w:val="0054429A"/>
    <w:rsid w:val="005443D3"/>
    <w:rsid w:val="00544AD0"/>
    <w:rsid w:val="00545C5F"/>
    <w:rsid w:val="005467FA"/>
    <w:rsid w:val="00546A2A"/>
    <w:rsid w:val="00547F7F"/>
    <w:rsid w:val="0055057D"/>
    <w:rsid w:val="0055064A"/>
    <w:rsid w:val="00550CF0"/>
    <w:rsid w:val="00550D1A"/>
    <w:rsid w:val="0055162A"/>
    <w:rsid w:val="0055224D"/>
    <w:rsid w:val="00552EAD"/>
    <w:rsid w:val="00553A26"/>
    <w:rsid w:val="00554135"/>
    <w:rsid w:val="00554AC5"/>
    <w:rsid w:val="005550B3"/>
    <w:rsid w:val="0055540C"/>
    <w:rsid w:val="00555677"/>
    <w:rsid w:val="00557B57"/>
    <w:rsid w:val="0056018C"/>
    <w:rsid w:val="005606B8"/>
    <w:rsid w:val="00560D09"/>
    <w:rsid w:val="00562B9F"/>
    <w:rsid w:val="00564F2F"/>
    <w:rsid w:val="00565AA7"/>
    <w:rsid w:val="005660E7"/>
    <w:rsid w:val="0056617F"/>
    <w:rsid w:val="0056622C"/>
    <w:rsid w:val="00566A1C"/>
    <w:rsid w:val="00570F9A"/>
    <w:rsid w:val="005711AB"/>
    <w:rsid w:val="0057230D"/>
    <w:rsid w:val="00572F45"/>
    <w:rsid w:val="00573A6C"/>
    <w:rsid w:val="00573E2D"/>
    <w:rsid w:val="00573FE1"/>
    <w:rsid w:val="0057447B"/>
    <w:rsid w:val="005746B1"/>
    <w:rsid w:val="005755FD"/>
    <w:rsid w:val="005757A5"/>
    <w:rsid w:val="005769CB"/>
    <w:rsid w:val="005776FA"/>
    <w:rsid w:val="00580793"/>
    <w:rsid w:val="00581C9B"/>
    <w:rsid w:val="00581F1C"/>
    <w:rsid w:val="0058230E"/>
    <w:rsid w:val="00582663"/>
    <w:rsid w:val="00582C9D"/>
    <w:rsid w:val="005830A0"/>
    <w:rsid w:val="00583627"/>
    <w:rsid w:val="00583B17"/>
    <w:rsid w:val="00583F84"/>
    <w:rsid w:val="00583FE2"/>
    <w:rsid w:val="00584BE4"/>
    <w:rsid w:val="005855D3"/>
    <w:rsid w:val="005858DE"/>
    <w:rsid w:val="00585B72"/>
    <w:rsid w:val="00585E1B"/>
    <w:rsid w:val="005863B7"/>
    <w:rsid w:val="00591F1F"/>
    <w:rsid w:val="00592064"/>
    <w:rsid w:val="00592478"/>
    <w:rsid w:val="00592BE4"/>
    <w:rsid w:val="005943DB"/>
    <w:rsid w:val="0059440D"/>
    <w:rsid w:val="00594836"/>
    <w:rsid w:val="00594896"/>
    <w:rsid w:val="00595206"/>
    <w:rsid w:val="0059631C"/>
    <w:rsid w:val="00596521"/>
    <w:rsid w:val="005965E6"/>
    <w:rsid w:val="00596634"/>
    <w:rsid w:val="00596DA0"/>
    <w:rsid w:val="00597471"/>
    <w:rsid w:val="00597F85"/>
    <w:rsid w:val="00597FD2"/>
    <w:rsid w:val="005A0E22"/>
    <w:rsid w:val="005A1473"/>
    <w:rsid w:val="005A21A0"/>
    <w:rsid w:val="005A2C00"/>
    <w:rsid w:val="005A2CCC"/>
    <w:rsid w:val="005A38F0"/>
    <w:rsid w:val="005A5863"/>
    <w:rsid w:val="005A72AE"/>
    <w:rsid w:val="005A7515"/>
    <w:rsid w:val="005A7579"/>
    <w:rsid w:val="005A7721"/>
    <w:rsid w:val="005B002A"/>
    <w:rsid w:val="005B0A00"/>
    <w:rsid w:val="005B0EFF"/>
    <w:rsid w:val="005B1015"/>
    <w:rsid w:val="005B14B3"/>
    <w:rsid w:val="005B16F8"/>
    <w:rsid w:val="005B1D23"/>
    <w:rsid w:val="005B1E14"/>
    <w:rsid w:val="005B3C8F"/>
    <w:rsid w:val="005B41F0"/>
    <w:rsid w:val="005B655F"/>
    <w:rsid w:val="005B6A42"/>
    <w:rsid w:val="005B7079"/>
    <w:rsid w:val="005B78BC"/>
    <w:rsid w:val="005C0ACF"/>
    <w:rsid w:val="005C0C0D"/>
    <w:rsid w:val="005C130E"/>
    <w:rsid w:val="005C29CE"/>
    <w:rsid w:val="005C3523"/>
    <w:rsid w:val="005C3D17"/>
    <w:rsid w:val="005C4642"/>
    <w:rsid w:val="005C47D6"/>
    <w:rsid w:val="005C4A4C"/>
    <w:rsid w:val="005C4A9B"/>
    <w:rsid w:val="005C5966"/>
    <w:rsid w:val="005C5BE4"/>
    <w:rsid w:val="005C6985"/>
    <w:rsid w:val="005C6C05"/>
    <w:rsid w:val="005C6C78"/>
    <w:rsid w:val="005C751A"/>
    <w:rsid w:val="005C773E"/>
    <w:rsid w:val="005D0307"/>
    <w:rsid w:val="005D06E1"/>
    <w:rsid w:val="005D0D1C"/>
    <w:rsid w:val="005D10F7"/>
    <w:rsid w:val="005D1331"/>
    <w:rsid w:val="005D1A9F"/>
    <w:rsid w:val="005D24BB"/>
    <w:rsid w:val="005D2C2E"/>
    <w:rsid w:val="005D2D63"/>
    <w:rsid w:val="005D2DAF"/>
    <w:rsid w:val="005D348E"/>
    <w:rsid w:val="005D363F"/>
    <w:rsid w:val="005D3D4C"/>
    <w:rsid w:val="005D3D8F"/>
    <w:rsid w:val="005D5293"/>
    <w:rsid w:val="005D5F41"/>
    <w:rsid w:val="005D69E7"/>
    <w:rsid w:val="005D6B25"/>
    <w:rsid w:val="005D7B31"/>
    <w:rsid w:val="005E13AD"/>
    <w:rsid w:val="005E18B3"/>
    <w:rsid w:val="005E190B"/>
    <w:rsid w:val="005E2507"/>
    <w:rsid w:val="005E29FB"/>
    <w:rsid w:val="005E3361"/>
    <w:rsid w:val="005E37C8"/>
    <w:rsid w:val="005E3CB6"/>
    <w:rsid w:val="005E427A"/>
    <w:rsid w:val="005E48BA"/>
    <w:rsid w:val="005E4E69"/>
    <w:rsid w:val="005E4EEB"/>
    <w:rsid w:val="005E515D"/>
    <w:rsid w:val="005E51F0"/>
    <w:rsid w:val="005E624D"/>
    <w:rsid w:val="005E6CE3"/>
    <w:rsid w:val="005E6F43"/>
    <w:rsid w:val="005E740A"/>
    <w:rsid w:val="005E7818"/>
    <w:rsid w:val="005E7C50"/>
    <w:rsid w:val="005E7EA1"/>
    <w:rsid w:val="005F06A4"/>
    <w:rsid w:val="005F0947"/>
    <w:rsid w:val="005F36F2"/>
    <w:rsid w:val="005F3995"/>
    <w:rsid w:val="005F3EC5"/>
    <w:rsid w:val="005F42D2"/>
    <w:rsid w:val="005F43CE"/>
    <w:rsid w:val="005F48C8"/>
    <w:rsid w:val="005F4ED5"/>
    <w:rsid w:val="005F5157"/>
    <w:rsid w:val="005F534D"/>
    <w:rsid w:val="005F7DE2"/>
    <w:rsid w:val="00600458"/>
    <w:rsid w:val="006008D3"/>
    <w:rsid w:val="00600B1E"/>
    <w:rsid w:val="00601308"/>
    <w:rsid w:val="00601F94"/>
    <w:rsid w:val="0060284B"/>
    <w:rsid w:val="00602BD1"/>
    <w:rsid w:val="0060312D"/>
    <w:rsid w:val="00603542"/>
    <w:rsid w:val="00604068"/>
    <w:rsid w:val="0060479F"/>
    <w:rsid w:val="00604EFE"/>
    <w:rsid w:val="006059A6"/>
    <w:rsid w:val="00606089"/>
    <w:rsid w:val="00606A45"/>
    <w:rsid w:val="00606C0A"/>
    <w:rsid w:val="00606F06"/>
    <w:rsid w:val="00607406"/>
    <w:rsid w:val="006075F2"/>
    <w:rsid w:val="0060794D"/>
    <w:rsid w:val="006106CA"/>
    <w:rsid w:val="00610B10"/>
    <w:rsid w:val="0061259C"/>
    <w:rsid w:val="00612660"/>
    <w:rsid w:val="00612AF9"/>
    <w:rsid w:val="0061300B"/>
    <w:rsid w:val="00613C36"/>
    <w:rsid w:val="00614147"/>
    <w:rsid w:val="00614903"/>
    <w:rsid w:val="006153ED"/>
    <w:rsid w:val="00615540"/>
    <w:rsid w:val="006160C2"/>
    <w:rsid w:val="006161CA"/>
    <w:rsid w:val="00616745"/>
    <w:rsid w:val="00620E26"/>
    <w:rsid w:val="00621475"/>
    <w:rsid w:val="00621DBE"/>
    <w:rsid w:val="00622007"/>
    <w:rsid w:val="006234E6"/>
    <w:rsid w:val="0062356D"/>
    <w:rsid w:val="00623D9C"/>
    <w:rsid w:val="00623DFD"/>
    <w:rsid w:val="0062417D"/>
    <w:rsid w:val="006253A2"/>
    <w:rsid w:val="0062564B"/>
    <w:rsid w:val="00625A41"/>
    <w:rsid w:val="0062618A"/>
    <w:rsid w:val="006264A8"/>
    <w:rsid w:val="006265E9"/>
    <w:rsid w:val="00626F28"/>
    <w:rsid w:val="006276EC"/>
    <w:rsid w:val="006277A3"/>
    <w:rsid w:val="00631175"/>
    <w:rsid w:val="00631485"/>
    <w:rsid w:val="00633C27"/>
    <w:rsid w:val="006342C6"/>
    <w:rsid w:val="00634B0D"/>
    <w:rsid w:val="006356B2"/>
    <w:rsid w:val="006358EF"/>
    <w:rsid w:val="006361BB"/>
    <w:rsid w:val="00636B56"/>
    <w:rsid w:val="00636C31"/>
    <w:rsid w:val="006374F6"/>
    <w:rsid w:val="0063775E"/>
    <w:rsid w:val="006379FB"/>
    <w:rsid w:val="00637A92"/>
    <w:rsid w:val="00637F9E"/>
    <w:rsid w:val="00641115"/>
    <w:rsid w:val="006417E0"/>
    <w:rsid w:val="00642A79"/>
    <w:rsid w:val="00644ABB"/>
    <w:rsid w:val="0064545E"/>
    <w:rsid w:val="006459E0"/>
    <w:rsid w:val="0064661E"/>
    <w:rsid w:val="00647C09"/>
    <w:rsid w:val="00647CBB"/>
    <w:rsid w:val="006500BE"/>
    <w:rsid w:val="00650CDE"/>
    <w:rsid w:val="00650CF9"/>
    <w:rsid w:val="00650E48"/>
    <w:rsid w:val="006510A3"/>
    <w:rsid w:val="0065210F"/>
    <w:rsid w:val="00652127"/>
    <w:rsid w:val="006529F1"/>
    <w:rsid w:val="006530AF"/>
    <w:rsid w:val="00654206"/>
    <w:rsid w:val="00654281"/>
    <w:rsid w:val="00654366"/>
    <w:rsid w:val="006543D5"/>
    <w:rsid w:val="00654642"/>
    <w:rsid w:val="0065563B"/>
    <w:rsid w:val="006556FF"/>
    <w:rsid w:val="0065591B"/>
    <w:rsid w:val="00655E2D"/>
    <w:rsid w:val="00656843"/>
    <w:rsid w:val="00656D68"/>
    <w:rsid w:val="00657236"/>
    <w:rsid w:val="00657B85"/>
    <w:rsid w:val="00657BB7"/>
    <w:rsid w:val="006605EA"/>
    <w:rsid w:val="00660963"/>
    <w:rsid w:val="00660CAB"/>
    <w:rsid w:val="00661113"/>
    <w:rsid w:val="00661F96"/>
    <w:rsid w:val="006621DB"/>
    <w:rsid w:val="00662406"/>
    <w:rsid w:val="0066287E"/>
    <w:rsid w:val="00663D1A"/>
    <w:rsid w:val="00663E0C"/>
    <w:rsid w:val="00664218"/>
    <w:rsid w:val="0066452B"/>
    <w:rsid w:val="0066515C"/>
    <w:rsid w:val="006658B8"/>
    <w:rsid w:val="00666C3E"/>
    <w:rsid w:val="006677AD"/>
    <w:rsid w:val="00667849"/>
    <w:rsid w:val="006704BC"/>
    <w:rsid w:val="00670512"/>
    <w:rsid w:val="00670FF1"/>
    <w:rsid w:val="006712DA"/>
    <w:rsid w:val="006735F6"/>
    <w:rsid w:val="00674062"/>
    <w:rsid w:val="006741A1"/>
    <w:rsid w:val="006744E5"/>
    <w:rsid w:val="00674C52"/>
    <w:rsid w:val="00674E91"/>
    <w:rsid w:val="00675805"/>
    <w:rsid w:val="006759E6"/>
    <w:rsid w:val="00676B66"/>
    <w:rsid w:val="006775A2"/>
    <w:rsid w:val="00680CD7"/>
    <w:rsid w:val="006829D9"/>
    <w:rsid w:val="006830EC"/>
    <w:rsid w:val="0068319F"/>
    <w:rsid w:val="00683BF7"/>
    <w:rsid w:val="00684DF9"/>
    <w:rsid w:val="006857F3"/>
    <w:rsid w:val="00685FDB"/>
    <w:rsid w:val="0068603C"/>
    <w:rsid w:val="006866A3"/>
    <w:rsid w:val="00687EF8"/>
    <w:rsid w:val="00687FC6"/>
    <w:rsid w:val="006900DB"/>
    <w:rsid w:val="0069033A"/>
    <w:rsid w:val="006907A3"/>
    <w:rsid w:val="00690CB2"/>
    <w:rsid w:val="006910F5"/>
    <w:rsid w:val="006918CB"/>
    <w:rsid w:val="00691967"/>
    <w:rsid w:val="00691A3B"/>
    <w:rsid w:val="00692417"/>
    <w:rsid w:val="006924AA"/>
    <w:rsid w:val="00692A19"/>
    <w:rsid w:val="00692D23"/>
    <w:rsid w:val="0069413C"/>
    <w:rsid w:val="006945C9"/>
    <w:rsid w:val="00694EAA"/>
    <w:rsid w:val="00696965"/>
    <w:rsid w:val="00697ECF"/>
    <w:rsid w:val="00697EE7"/>
    <w:rsid w:val="00697EFA"/>
    <w:rsid w:val="00697FAE"/>
    <w:rsid w:val="006A048D"/>
    <w:rsid w:val="006A15C1"/>
    <w:rsid w:val="006A17E7"/>
    <w:rsid w:val="006A1833"/>
    <w:rsid w:val="006A287E"/>
    <w:rsid w:val="006A2904"/>
    <w:rsid w:val="006A2B94"/>
    <w:rsid w:val="006A33FB"/>
    <w:rsid w:val="006A3BD3"/>
    <w:rsid w:val="006A3E39"/>
    <w:rsid w:val="006A52F2"/>
    <w:rsid w:val="006A535B"/>
    <w:rsid w:val="006A55B1"/>
    <w:rsid w:val="006A5B55"/>
    <w:rsid w:val="006A5E8E"/>
    <w:rsid w:val="006A7F77"/>
    <w:rsid w:val="006B0486"/>
    <w:rsid w:val="006B077A"/>
    <w:rsid w:val="006B107E"/>
    <w:rsid w:val="006B1D0D"/>
    <w:rsid w:val="006B2025"/>
    <w:rsid w:val="006B209B"/>
    <w:rsid w:val="006B283A"/>
    <w:rsid w:val="006B28AE"/>
    <w:rsid w:val="006B2AC5"/>
    <w:rsid w:val="006B2F13"/>
    <w:rsid w:val="006B2F30"/>
    <w:rsid w:val="006B46FF"/>
    <w:rsid w:val="006B5112"/>
    <w:rsid w:val="006B51C3"/>
    <w:rsid w:val="006B5CA0"/>
    <w:rsid w:val="006B6B67"/>
    <w:rsid w:val="006B6C55"/>
    <w:rsid w:val="006B6C8F"/>
    <w:rsid w:val="006B6F93"/>
    <w:rsid w:val="006B7258"/>
    <w:rsid w:val="006B73E3"/>
    <w:rsid w:val="006C1281"/>
    <w:rsid w:val="006C159A"/>
    <w:rsid w:val="006C20CB"/>
    <w:rsid w:val="006C411C"/>
    <w:rsid w:val="006C41E3"/>
    <w:rsid w:val="006C52A1"/>
    <w:rsid w:val="006C599E"/>
    <w:rsid w:val="006C60CE"/>
    <w:rsid w:val="006C6445"/>
    <w:rsid w:val="006C6E0B"/>
    <w:rsid w:val="006C7041"/>
    <w:rsid w:val="006C7A24"/>
    <w:rsid w:val="006D000F"/>
    <w:rsid w:val="006D0A56"/>
    <w:rsid w:val="006D0E08"/>
    <w:rsid w:val="006D163C"/>
    <w:rsid w:val="006D1969"/>
    <w:rsid w:val="006D2AE6"/>
    <w:rsid w:val="006D2F2F"/>
    <w:rsid w:val="006D42E2"/>
    <w:rsid w:val="006D4B12"/>
    <w:rsid w:val="006D7399"/>
    <w:rsid w:val="006D79CF"/>
    <w:rsid w:val="006D7C38"/>
    <w:rsid w:val="006E03D8"/>
    <w:rsid w:val="006E04AD"/>
    <w:rsid w:val="006E0DBB"/>
    <w:rsid w:val="006E1264"/>
    <w:rsid w:val="006E1624"/>
    <w:rsid w:val="006E1916"/>
    <w:rsid w:val="006E1E7D"/>
    <w:rsid w:val="006E20D6"/>
    <w:rsid w:val="006E2132"/>
    <w:rsid w:val="006E36F4"/>
    <w:rsid w:val="006E4B2B"/>
    <w:rsid w:val="006E4BAA"/>
    <w:rsid w:val="006E4F41"/>
    <w:rsid w:val="006E5052"/>
    <w:rsid w:val="006E5361"/>
    <w:rsid w:val="006E536A"/>
    <w:rsid w:val="006E5539"/>
    <w:rsid w:val="006E55ED"/>
    <w:rsid w:val="006E583E"/>
    <w:rsid w:val="006E6277"/>
    <w:rsid w:val="006E6439"/>
    <w:rsid w:val="006E67FE"/>
    <w:rsid w:val="006E7C29"/>
    <w:rsid w:val="006E7E03"/>
    <w:rsid w:val="006F0364"/>
    <w:rsid w:val="006F06B9"/>
    <w:rsid w:val="006F0F1C"/>
    <w:rsid w:val="006F1462"/>
    <w:rsid w:val="006F1AC5"/>
    <w:rsid w:val="006F3445"/>
    <w:rsid w:val="006F43D9"/>
    <w:rsid w:val="006F46E2"/>
    <w:rsid w:val="006F60CA"/>
    <w:rsid w:val="006F64C1"/>
    <w:rsid w:val="006F6A46"/>
    <w:rsid w:val="006F6F02"/>
    <w:rsid w:val="006F7041"/>
    <w:rsid w:val="006F738D"/>
    <w:rsid w:val="006F777D"/>
    <w:rsid w:val="006F7CB8"/>
    <w:rsid w:val="00700474"/>
    <w:rsid w:val="00700DFF"/>
    <w:rsid w:val="00701711"/>
    <w:rsid w:val="00701AEB"/>
    <w:rsid w:val="00701CEB"/>
    <w:rsid w:val="00702165"/>
    <w:rsid w:val="00702E16"/>
    <w:rsid w:val="0070341E"/>
    <w:rsid w:val="00703CB3"/>
    <w:rsid w:val="00703F04"/>
    <w:rsid w:val="00704418"/>
    <w:rsid w:val="0070454C"/>
    <w:rsid w:val="00704D4B"/>
    <w:rsid w:val="00705CB6"/>
    <w:rsid w:val="00706AE9"/>
    <w:rsid w:val="007101BE"/>
    <w:rsid w:val="007102CE"/>
    <w:rsid w:val="00710D74"/>
    <w:rsid w:val="00711BA9"/>
    <w:rsid w:val="0071235C"/>
    <w:rsid w:val="00712C98"/>
    <w:rsid w:val="00713F68"/>
    <w:rsid w:val="007140DE"/>
    <w:rsid w:val="0071460A"/>
    <w:rsid w:val="007150B9"/>
    <w:rsid w:val="00715221"/>
    <w:rsid w:val="00715466"/>
    <w:rsid w:val="007157C0"/>
    <w:rsid w:val="007161E9"/>
    <w:rsid w:val="00716C19"/>
    <w:rsid w:val="0071786B"/>
    <w:rsid w:val="00717B4F"/>
    <w:rsid w:val="00720085"/>
    <w:rsid w:val="0072131C"/>
    <w:rsid w:val="007216A7"/>
    <w:rsid w:val="007216D4"/>
    <w:rsid w:val="00721D0C"/>
    <w:rsid w:val="00721E32"/>
    <w:rsid w:val="00722511"/>
    <w:rsid w:val="00722D63"/>
    <w:rsid w:val="0072341E"/>
    <w:rsid w:val="0072439B"/>
    <w:rsid w:val="00724435"/>
    <w:rsid w:val="00724DF8"/>
    <w:rsid w:val="00724E05"/>
    <w:rsid w:val="007265EB"/>
    <w:rsid w:val="00726CBD"/>
    <w:rsid w:val="00727E10"/>
    <w:rsid w:val="007303FA"/>
    <w:rsid w:val="0073314D"/>
    <w:rsid w:val="00733C03"/>
    <w:rsid w:val="007344F6"/>
    <w:rsid w:val="00734A6A"/>
    <w:rsid w:val="00734AEA"/>
    <w:rsid w:val="00735226"/>
    <w:rsid w:val="00735493"/>
    <w:rsid w:val="00735504"/>
    <w:rsid w:val="00735634"/>
    <w:rsid w:val="007405F9"/>
    <w:rsid w:val="00740A03"/>
    <w:rsid w:val="007419C3"/>
    <w:rsid w:val="00743BD8"/>
    <w:rsid w:val="007445C4"/>
    <w:rsid w:val="0074467B"/>
    <w:rsid w:val="007447DD"/>
    <w:rsid w:val="00745C9F"/>
    <w:rsid w:val="00745D47"/>
    <w:rsid w:val="00745E17"/>
    <w:rsid w:val="00746FAF"/>
    <w:rsid w:val="007472B9"/>
    <w:rsid w:val="007472C3"/>
    <w:rsid w:val="00747573"/>
    <w:rsid w:val="0074782F"/>
    <w:rsid w:val="00750AA4"/>
    <w:rsid w:val="00750EB7"/>
    <w:rsid w:val="007511ED"/>
    <w:rsid w:val="00751D42"/>
    <w:rsid w:val="00751E38"/>
    <w:rsid w:val="0075330C"/>
    <w:rsid w:val="0075332A"/>
    <w:rsid w:val="007539E8"/>
    <w:rsid w:val="00753A87"/>
    <w:rsid w:val="00753C81"/>
    <w:rsid w:val="00754133"/>
    <w:rsid w:val="00754628"/>
    <w:rsid w:val="00754AD0"/>
    <w:rsid w:val="00754CA7"/>
    <w:rsid w:val="00755524"/>
    <w:rsid w:val="00755647"/>
    <w:rsid w:val="00755824"/>
    <w:rsid w:val="00756230"/>
    <w:rsid w:val="00756414"/>
    <w:rsid w:val="00756881"/>
    <w:rsid w:val="0075690A"/>
    <w:rsid w:val="00756A91"/>
    <w:rsid w:val="00757382"/>
    <w:rsid w:val="0075783A"/>
    <w:rsid w:val="00760A7F"/>
    <w:rsid w:val="007635F2"/>
    <w:rsid w:val="00763F23"/>
    <w:rsid w:val="007641E4"/>
    <w:rsid w:val="007644D8"/>
    <w:rsid w:val="00764A58"/>
    <w:rsid w:val="00764DBE"/>
    <w:rsid w:val="00764F00"/>
    <w:rsid w:val="007659E5"/>
    <w:rsid w:val="007663F6"/>
    <w:rsid w:val="00766411"/>
    <w:rsid w:val="0076648E"/>
    <w:rsid w:val="00766669"/>
    <w:rsid w:val="00766B07"/>
    <w:rsid w:val="00766D83"/>
    <w:rsid w:val="007674DA"/>
    <w:rsid w:val="00767611"/>
    <w:rsid w:val="0077006E"/>
    <w:rsid w:val="00770507"/>
    <w:rsid w:val="00771019"/>
    <w:rsid w:val="00771CD6"/>
    <w:rsid w:val="00772386"/>
    <w:rsid w:val="0077243C"/>
    <w:rsid w:val="0077351D"/>
    <w:rsid w:val="00773C0A"/>
    <w:rsid w:val="00773EAD"/>
    <w:rsid w:val="00775B00"/>
    <w:rsid w:val="00776069"/>
    <w:rsid w:val="00776639"/>
    <w:rsid w:val="007769C5"/>
    <w:rsid w:val="00776D62"/>
    <w:rsid w:val="00776EAC"/>
    <w:rsid w:val="007772ED"/>
    <w:rsid w:val="00777C80"/>
    <w:rsid w:val="00780107"/>
    <w:rsid w:val="007814C6"/>
    <w:rsid w:val="007815BC"/>
    <w:rsid w:val="007821C9"/>
    <w:rsid w:val="00783AF5"/>
    <w:rsid w:val="00783B52"/>
    <w:rsid w:val="007843DE"/>
    <w:rsid w:val="0078651E"/>
    <w:rsid w:val="00786F64"/>
    <w:rsid w:val="007874A6"/>
    <w:rsid w:val="00790152"/>
    <w:rsid w:val="007906F3"/>
    <w:rsid w:val="00790E30"/>
    <w:rsid w:val="007911B6"/>
    <w:rsid w:val="0079178C"/>
    <w:rsid w:val="0079188A"/>
    <w:rsid w:val="007931A4"/>
    <w:rsid w:val="007935AA"/>
    <w:rsid w:val="00793E2F"/>
    <w:rsid w:val="00794649"/>
    <w:rsid w:val="00795092"/>
    <w:rsid w:val="007956D7"/>
    <w:rsid w:val="00795D09"/>
    <w:rsid w:val="00795E8A"/>
    <w:rsid w:val="0079620C"/>
    <w:rsid w:val="00797323"/>
    <w:rsid w:val="00797B23"/>
    <w:rsid w:val="007A0546"/>
    <w:rsid w:val="007A0953"/>
    <w:rsid w:val="007A0A64"/>
    <w:rsid w:val="007A0F58"/>
    <w:rsid w:val="007A236A"/>
    <w:rsid w:val="007A28FC"/>
    <w:rsid w:val="007A36AA"/>
    <w:rsid w:val="007A3727"/>
    <w:rsid w:val="007A3834"/>
    <w:rsid w:val="007A3D28"/>
    <w:rsid w:val="007A4931"/>
    <w:rsid w:val="007A4AFF"/>
    <w:rsid w:val="007A5D1F"/>
    <w:rsid w:val="007A5DF8"/>
    <w:rsid w:val="007A6AAD"/>
    <w:rsid w:val="007A6CA2"/>
    <w:rsid w:val="007A7405"/>
    <w:rsid w:val="007A7488"/>
    <w:rsid w:val="007B11B6"/>
    <w:rsid w:val="007B1B80"/>
    <w:rsid w:val="007B3A77"/>
    <w:rsid w:val="007B3BE9"/>
    <w:rsid w:val="007B3C87"/>
    <w:rsid w:val="007B3D00"/>
    <w:rsid w:val="007B3E13"/>
    <w:rsid w:val="007B41EB"/>
    <w:rsid w:val="007B44BD"/>
    <w:rsid w:val="007B535F"/>
    <w:rsid w:val="007B54F7"/>
    <w:rsid w:val="007B5685"/>
    <w:rsid w:val="007B5CEF"/>
    <w:rsid w:val="007B5E54"/>
    <w:rsid w:val="007B5F40"/>
    <w:rsid w:val="007B6207"/>
    <w:rsid w:val="007B62E7"/>
    <w:rsid w:val="007B69DD"/>
    <w:rsid w:val="007B6A97"/>
    <w:rsid w:val="007B6B59"/>
    <w:rsid w:val="007B72F9"/>
    <w:rsid w:val="007B7A11"/>
    <w:rsid w:val="007C01E3"/>
    <w:rsid w:val="007C04E7"/>
    <w:rsid w:val="007C0BE1"/>
    <w:rsid w:val="007C166F"/>
    <w:rsid w:val="007C31D9"/>
    <w:rsid w:val="007C3A23"/>
    <w:rsid w:val="007C3CC1"/>
    <w:rsid w:val="007C403E"/>
    <w:rsid w:val="007C4080"/>
    <w:rsid w:val="007C57B8"/>
    <w:rsid w:val="007C6C20"/>
    <w:rsid w:val="007C76AB"/>
    <w:rsid w:val="007C76D7"/>
    <w:rsid w:val="007C7E9A"/>
    <w:rsid w:val="007D0BEC"/>
    <w:rsid w:val="007D1855"/>
    <w:rsid w:val="007D1ED1"/>
    <w:rsid w:val="007D32DA"/>
    <w:rsid w:val="007D34E5"/>
    <w:rsid w:val="007D3A48"/>
    <w:rsid w:val="007D3BD8"/>
    <w:rsid w:val="007D3E95"/>
    <w:rsid w:val="007D50B2"/>
    <w:rsid w:val="007D5B92"/>
    <w:rsid w:val="007D5F23"/>
    <w:rsid w:val="007D607E"/>
    <w:rsid w:val="007D6F25"/>
    <w:rsid w:val="007D727D"/>
    <w:rsid w:val="007D7970"/>
    <w:rsid w:val="007D7CD8"/>
    <w:rsid w:val="007E1164"/>
    <w:rsid w:val="007E1284"/>
    <w:rsid w:val="007E12E0"/>
    <w:rsid w:val="007E19AA"/>
    <w:rsid w:val="007E1D6B"/>
    <w:rsid w:val="007E1EC7"/>
    <w:rsid w:val="007E411E"/>
    <w:rsid w:val="007E6887"/>
    <w:rsid w:val="007E6CDC"/>
    <w:rsid w:val="007E71A0"/>
    <w:rsid w:val="007E7438"/>
    <w:rsid w:val="007E760A"/>
    <w:rsid w:val="007E77ED"/>
    <w:rsid w:val="007E7D47"/>
    <w:rsid w:val="007E7D5D"/>
    <w:rsid w:val="007F07DD"/>
    <w:rsid w:val="007F0D6D"/>
    <w:rsid w:val="007F14A4"/>
    <w:rsid w:val="007F255E"/>
    <w:rsid w:val="007F2D5E"/>
    <w:rsid w:val="007F2EC7"/>
    <w:rsid w:val="007F30B5"/>
    <w:rsid w:val="007F4076"/>
    <w:rsid w:val="007F42E7"/>
    <w:rsid w:val="007F4CE0"/>
    <w:rsid w:val="007F4DF3"/>
    <w:rsid w:val="007F4EB7"/>
    <w:rsid w:val="007F61B0"/>
    <w:rsid w:val="007F6227"/>
    <w:rsid w:val="008001B9"/>
    <w:rsid w:val="00800776"/>
    <w:rsid w:val="00801A9C"/>
    <w:rsid w:val="00802120"/>
    <w:rsid w:val="0080263E"/>
    <w:rsid w:val="008031C3"/>
    <w:rsid w:val="00804B45"/>
    <w:rsid w:val="00805CAB"/>
    <w:rsid w:val="00805E5F"/>
    <w:rsid w:val="008062DF"/>
    <w:rsid w:val="00807635"/>
    <w:rsid w:val="00807719"/>
    <w:rsid w:val="008077C3"/>
    <w:rsid w:val="008106A9"/>
    <w:rsid w:val="00812022"/>
    <w:rsid w:val="008120BF"/>
    <w:rsid w:val="00812571"/>
    <w:rsid w:val="008135F5"/>
    <w:rsid w:val="00813634"/>
    <w:rsid w:val="0081366E"/>
    <w:rsid w:val="00813A0B"/>
    <w:rsid w:val="008148DE"/>
    <w:rsid w:val="00815C38"/>
    <w:rsid w:val="00815CD3"/>
    <w:rsid w:val="00815CDA"/>
    <w:rsid w:val="00815D73"/>
    <w:rsid w:val="008166D5"/>
    <w:rsid w:val="00816CBE"/>
    <w:rsid w:val="008172C7"/>
    <w:rsid w:val="00817377"/>
    <w:rsid w:val="0081749E"/>
    <w:rsid w:val="008202E0"/>
    <w:rsid w:val="008203EB"/>
    <w:rsid w:val="00820BA0"/>
    <w:rsid w:val="00820D68"/>
    <w:rsid w:val="0082171D"/>
    <w:rsid w:val="00821C21"/>
    <w:rsid w:val="00822CE3"/>
    <w:rsid w:val="00823355"/>
    <w:rsid w:val="008241CD"/>
    <w:rsid w:val="00824254"/>
    <w:rsid w:val="00825041"/>
    <w:rsid w:val="00826374"/>
    <w:rsid w:val="0082641F"/>
    <w:rsid w:val="00826675"/>
    <w:rsid w:val="00826844"/>
    <w:rsid w:val="00826B1D"/>
    <w:rsid w:val="008270E6"/>
    <w:rsid w:val="008277D1"/>
    <w:rsid w:val="00830435"/>
    <w:rsid w:val="008317DC"/>
    <w:rsid w:val="0083191F"/>
    <w:rsid w:val="0083272C"/>
    <w:rsid w:val="00832DFE"/>
    <w:rsid w:val="0083342E"/>
    <w:rsid w:val="00833C37"/>
    <w:rsid w:val="00834B1F"/>
    <w:rsid w:val="00835064"/>
    <w:rsid w:val="00835398"/>
    <w:rsid w:val="00836A83"/>
    <w:rsid w:val="008402AA"/>
    <w:rsid w:val="00840CEC"/>
    <w:rsid w:val="00842003"/>
    <w:rsid w:val="00842EAA"/>
    <w:rsid w:val="00843BE2"/>
    <w:rsid w:val="0084429D"/>
    <w:rsid w:val="00844755"/>
    <w:rsid w:val="0084516F"/>
    <w:rsid w:val="00845C1C"/>
    <w:rsid w:val="0084756C"/>
    <w:rsid w:val="00847827"/>
    <w:rsid w:val="008515B1"/>
    <w:rsid w:val="00852EFE"/>
    <w:rsid w:val="008543DD"/>
    <w:rsid w:val="00855D90"/>
    <w:rsid w:val="0085606D"/>
    <w:rsid w:val="0085624A"/>
    <w:rsid w:val="0085625F"/>
    <w:rsid w:val="0085671C"/>
    <w:rsid w:val="00857BDD"/>
    <w:rsid w:val="008601EE"/>
    <w:rsid w:val="00860277"/>
    <w:rsid w:val="008604F2"/>
    <w:rsid w:val="0086074E"/>
    <w:rsid w:val="008611F8"/>
    <w:rsid w:val="008612F1"/>
    <w:rsid w:val="008621DD"/>
    <w:rsid w:val="00862F74"/>
    <w:rsid w:val="008631FA"/>
    <w:rsid w:val="00863A6E"/>
    <w:rsid w:val="008649ED"/>
    <w:rsid w:val="00865B50"/>
    <w:rsid w:val="00866E0F"/>
    <w:rsid w:val="00870804"/>
    <w:rsid w:val="00870BE9"/>
    <w:rsid w:val="00870D5C"/>
    <w:rsid w:val="0087122A"/>
    <w:rsid w:val="008713F7"/>
    <w:rsid w:val="00871672"/>
    <w:rsid w:val="00871FD3"/>
    <w:rsid w:val="00872B39"/>
    <w:rsid w:val="00872EBC"/>
    <w:rsid w:val="00873124"/>
    <w:rsid w:val="00874754"/>
    <w:rsid w:val="00874B23"/>
    <w:rsid w:val="00874EF9"/>
    <w:rsid w:val="0087527E"/>
    <w:rsid w:val="00875D0F"/>
    <w:rsid w:val="008765F4"/>
    <w:rsid w:val="0087663E"/>
    <w:rsid w:val="00876878"/>
    <w:rsid w:val="008768EA"/>
    <w:rsid w:val="00881717"/>
    <w:rsid w:val="00881CD8"/>
    <w:rsid w:val="00882FC9"/>
    <w:rsid w:val="00883B5D"/>
    <w:rsid w:val="0088579D"/>
    <w:rsid w:val="00886B29"/>
    <w:rsid w:val="00887AF2"/>
    <w:rsid w:val="00890510"/>
    <w:rsid w:val="008905C2"/>
    <w:rsid w:val="00890E5D"/>
    <w:rsid w:val="00890EBA"/>
    <w:rsid w:val="0089130C"/>
    <w:rsid w:val="00891B32"/>
    <w:rsid w:val="00893B00"/>
    <w:rsid w:val="0089479F"/>
    <w:rsid w:val="008947EE"/>
    <w:rsid w:val="00894FEF"/>
    <w:rsid w:val="008951C1"/>
    <w:rsid w:val="0089540B"/>
    <w:rsid w:val="0089594B"/>
    <w:rsid w:val="00895E4A"/>
    <w:rsid w:val="00895EB1"/>
    <w:rsid w:val="00896167"/>
    <w:rsid w:val="008966FB"/>
    <w:rsid w:val="00896A18"/>
    <w:rsid w:val="00896AD4"/>
    <w:rsid w:val="0089707E"/>
    <w:rsid w:val="008A0EF5"/>
    <w:rsid w:val="008A10DB"/>
    <w:rsid w:val="008A1715"/>
    <w:rsid w:val="008A22A7"/>
    <w:rsid w:val="008A260B"/>
    <w:rsid w:val="008A2861"/>
    <w:rsid w:val="008A31CF"/>
    <w:rsid w:val="008A35C8"/>
    <w:rsid w:val="008A3AC1"/>
    <w:rsid w:val="008A3C5F"/>
    <w:rsid w:val="008A4617"/>
    <w:rsid w:val="008A5E7E"/>
    <w:rsid w:val="008A6A5F"/>
    <w:rsid w:val="008A75F9"/>
    <w:rsid w:val="008A76B5"/>
    <w:rsid w:val="008A78ED"/>
    <w:rsid w:val="008B047E"/>
    <w:rsid w:val="008B0504"/>
    <w:rsid w:val="008B06C6"/>
    <w:rsid w:val="008B0FDF"/>
    <w:rsid w:val="008B125B"/>
    <w:rsid w:val="008B1CB6"/>
    <w:rsid w:val="008B1F44"/>
    <w:rsid w:val="008B2EC2"/>
    <w:rsid w:val="008B4A56"/>
    <w:rsid w:val="008B4C58"/>
    <w:rsid w:val="008B6345"/>
    <w:rsid w:val="008B6796"/>
    <w:rsid w:val="008B703A"/>
    <w:rsid w:val="008B7439"/>
    <w:rsid w:val="008B7772"/>
    <w:rsid w:val="008C0C01"/>
    <w:rsid w:val="008C1AE5"/>
    <w:rsid w:val="008C1F59"/>
    <w:rsid w:val="008C23E2"/>
    <w:rsid w:val="008C2695"/>
    <w:rsid w:val="008C2C1C"/>
    <w:rsid w:val="008C2CC0"/>
    <w:rsid w:val="008C37E7"/>
    <w:rsid w:val="008C4C0A"/>
    <w:rsid w:val="008C5D0D"/>
    <w:rsid w:val="008C68C4"/>
    <w:rsid w:val="008C6FFE"/>
    <w:rsid w:val="008C7A58"/>
    <w:rsid w:val="008D0079"/>
    <w:rsid w:val="008D019B"/>
    <w:rsid w:val="008D0FF2"/>
    <w:rsid w:val="008D16F5"/>
    <w:rsid w:val="008D1ABA"/>
    <w:rsid w:val="008D2490"/>
    <w:rsid w:val="008D27EC"/>
    <w:rsid w:val="008D34ED"/>
    <w:rsid w:val="008D366E"/>
    <w:rsid w:val="008D3A3F"/>
    <w:rsid w:val="008D3D5A"/>
    <w:rsid w:val="008D434C"/>
    <w:rsid w:val="008D536B"/>
    <w:rsid w:val="008D5E01"/>
    <w:rsid w:val="008D6D16"/>
    <w:rsid w:val="008D6EAA"/>
    <w:rsid w:val="008D7083"/>
    <w:rsid w:val="008E0960"/>
    <w:rsid w:val="008E0EFF"/>
    <w:rsid w:val="008E0F57"/>
    <w:rsid w:val="008E14DB"/>
    <w:rsid w:val="008E3876"/>
    <w:rsid w:val="008E38A0"/>
    <w:rsid w:val="008E4208"/>
    <w:rsid w:val="008E44FB"/>
    <w:rsid w:val="008E4FEE"/>
    <w:rsid w:val="008E5711"/>
    <w:rsid w:val="008E5E5B"/>
    <w:rsid w:val="008E6289"/>
    <w:rsid w:val="008E6568"/>
    <w:rsid w:val="008E77BA"/>
    <w:rsid w:val="008E7F50"/>
    <w:rsid w:val="008F13F2"/>
    <w:rsid w:val="008F1449"/>
    <w:rsid w:val="008F1BDE"/>
    <w:rsid w:val="008F24DA"/>
    <w:rsid w:val="008F381A"/>
    <w:rsid w:val="008F4205"/>
    <w:rsid w:val="008F46A3"/>
    <w:rsid w:val="008F4EBD"/>
    <w:rsid w:val="008F4F16"/>
    <w:rsid w:val="008F50FB"/>
    <w:rsid w:val="008F54A2"/>
    <w:rsid w:val="008F5763"/>
    <w:rsid w:val="008F75A2"/>
    <w:rsid w:val="008F7819"/>
    <w:rsid w:val="009000B9"/>
    <w:rsid w:val="009001FC"/>
    <w:rsid w:val="009005B9"/>
    <w:rsid w:val="00900E34"/>
    <w:rsid w:val="00900FB0"/>
    <w:rsid w:val="00901389"/>
    <w:rsid w:val="00901C07"/>
    <w:rsid w:val="009028F6"/>
    <w:rsid w:val="009035D9"/>
    <w:rsid w:val="009037E9"/>
    <w:rsid w:val="00903ACA"/>
    <w:rsid w:val="00903C73"/>
    <w:rsid w:val="00903E84"/>
    <w:rsid w:val="00904373"/>
    <w:rsid w:val="009049F4"/>
    <w:rsid w:val="00904BF0"/>
    <w:rsid w:val="00904C89"/>
    <w:rsid w:val="00904F2B"/>
    <w:rsid w:val="009061C6"/>
    <w:rsid w:val="0090672E"/>
    <w:rsid w:val="00906D3E"/>
    <w:rsid w:val="00906F8E"/>
    <w:rsid w:val="009070AB"/>
    <w:rsid w:val="00907166"/>
    <w:rsid w:val="009075D3"/>
    <w:rsid w:val="00907CAA"/>
    <w:rsid w:val="009105F2"/>
    <w:rsid w:val="009116EE"/>
    <w:rsid w:val="009120E8"/>
    <w:rsid w:val="009127DD"/>
    <w:rsid w:val="00912FF5"/>
    <w:rsid w:val="00913818"/>
    <w:rsid w:val="009141EA"/>
    <w:rsid w:val="00915BF3"/>
    <w:rsid w:val="00916CE6"/>
    <w:rsid w:val="00917177"/>
    <w:rsid w:val="009208F3"/>
    <w:rsid w:val="00920E09"/>
    <w:rsid w:val="0092229A"/>
    <w:rsid w:val="00922DDA"/>
    <w:rsid w:val="00923884"/>
    <w:rsid w:val="00923970"/>
    <w:rsid w:val="0092420F"/>
    <w:rsid w:val="00924677"/>
    <w:rsid w:val="0092481B"/>
    <w:rsid w:val="009302CE"/>
    <w:rsid w:val="009302D8"/>
    <w:rsid w:val="009306E3"/>
    <w:rsid w:val="0093073C"/>
    <w:rsid w:val="0093098E"/>
    <w:rsid w:val="00930EF8"/>
    <w:rsid w:val="00931105"/>
    <w:rsid w:val="009327ED"/>
    <w:rsid w:val="0093280D"/>
    <w:rsid w:val="009328B9"/>
    <w:rsid w:val="00933244"/>
    <w:rsid w:val="00933D79"/>
    <w:rsid w:val="00933E47"/>
    <w:rsid w:val="00934FD5"/>
    <w:rsid w:val="00935221"/>
    <w:rsid w:val="00935BFA"/>
    <w:rsid w:val="00936C82"/>
    <w:rsid w:val="00936DAB"/>
    <w:rsid w:val="0093772B"/>
    <w:rsid w:val="00937ADB"/>
    <w:rsid w:val="0094096B"/>
    <w:rsid w:val="00940EDC"/>
    <w:rsid w:val="00940F3C"/>
    <w:rsid w:val="00941A29"/>
    <w:rsid w:val="00941A9C"/>
    <w:rsid w:val="00941EB5"/>
    <w:rsid w:val="0094246C"/>
    <w:rsid w:val="00943C47"/>
    <w:rsid w:val="00943F79"/>
    <w:rsid w:val="00945EDD"/>
    <w:rsid w:val="009476DF"/>
    <w:rsid w:val="00947983"/>
    <w:rsid w:val="00947B56"/>
    <w:rsid w:val="00950285"/>
    <w:rsid w:val="0095059F"/>
    <w:rsid w:val="00950A74"/>
    <w:rsid w:val="00950B7E"/>
    <w:rsid w:val="00950F69"/>
    <w:rsid w:val="009513D0"/>
    <w:rsid w:val="0095152B"/>
    <w:rsid w:val="00951B83"/>
    <w:rsid w:val="00952264"/>
    <w:rsid w:val="009526D5"/>
    <w:rsid w:val="00952CA9"/>
    <w:rsid w:val="00953713"/>
    <w:rsid w:val="009548AE"/>
    <w:rsid w:val="0095501C"/>
    <w:rsid w:val="009558DA"/>
    <w:rsid w:val="0095643B"/>
    <w:rsid w:val="00956B84"/>
    <w:rsid w:val="00960894"/>
    <w:rsid w:val="009609B3"/>
    <w:rsid w:val="00960B7F"/>
    <w:rsid w:val="00961DE4"/>
    <w:rsid w:val="009627EB"/>
    <w:rsid w:val="009633A2"/>
    <w:rsid w:val="00963C6D"/>
    <w:rsid w:val="00963E00"/>
    <w:rsid w:val="009649AB"/>
    <w:rsid w:val="00964B95"/>
    <w:rsid w:val="009654DF"/>
    <w:rsid w:val="00965AC9"/>
    <w:rsid w:val="00965B54"/>
    <w:rsid w:val="009662D8"/>
    <w:rsid w:val="009668C0"/>
    <w:rsid w:val="00967054"/>
    <w:rsid w:val="0097019F"/>
    <w:rsid w:val="009712B6"/>
    <w:rsid w:val="00971517"/>
    <w:rsid w:val="009720CC"/>
    <w:rsid w:val="009727AE"/>
    <w:rsid w:val="00972EBF"/>
    <w:rsid w:val="00973501"/>
    <w:rsid w:val="00973A52"/>
    <w:rsid w:val="00974564"/>
    <w:rsid w:val="00975143"/>
    <w:rsid w:val="0097718F"/>
    <w:rsid w:val="0097761F"/>
    <w:rsid w:val="00977937"/>
    <w:rsid w:val="00977BA7"/>
    <w:rsid w:val="00977BCE"/>
    <w:rsid w:val="009801B7"/>
    <w:rsid w:val="00980FEA"/>
    <w:rsid w:val="00981B4D"/>
    <w:rsid w:val="009820E1"/>
    <w:rsid w:val="00983091"/>
    <w:rsid w:val="00983D21"/>
    <w:rsid w:val="00984B84"/>
    <w:rsid w:val="009853B4"/>
    <w:rsid w:val="00985470"/>
    <w:rsid w:val="00985607"/>
    <w:rsid w:val="00985769"/>
    <w:rsid w:val="0098603F"/>
    <w:rsid w:val="009865A2"/>
    <w:rsid w:val="00986D11"/>
    <w:rsid w:val="00986FE7"/>
    <w:rsid w:val="0098747C"/>
    <w:rsid w:val="00990FB1"/>
    <w:rsid w:val="00991147"/>
    <w:rsid w:val="00991299"/>
    <w:rsid w:val="00991EEC"/>
    <w:rsid w:val="00991EF8"/>
    <w:rsid w:val="00992DBD"/>
    <w:rsid w:val="00992EEE"/>
    <w:rsid w:val="0099350F"/>
    <w:rsid w:val="00993E7E"/>
    <w:rsid w:val="009942CC"/>
    <w:rsid w:val="0099441F"/>
    <w:rsid w:val="00994E80"/>
    <w:rsid w:val="00994F51"/>
    <w:rsid w:val="00995383"/>
    <w:rsid w:val="00995CDD"/>
    <w:rsid w:val="009967FA"/>
    <w:rsid w:val="00996891"/>
    <w:rsid w:val="00996894"/>
    <w:rsid w:val="00997C10"/>
    <w:rsid w:val="009A060C"/>
    <w:rsid w:val="009A096E"/>
    <w:rsid w:val="009A09C9"/>
    <w:rsid w:val="009A0B90"/>
    <w:rsid w:val="009A0D3D"/>
    <w:rsid w:val="009A2617"/>
    <w:rsid w:val="009A2847"/>
    <w:rsid w:val="009A399B"/>
    <w:rsid w:val="009A3CED"/>
    <w:rsid w:val="009A44B2"/>
    <w:rsid w:val="009A4FCD"/>
    <w:rsid w:val="009A582E"/>
    <w:rsid w:val="009A58C1"/>
    <w:rsid w:val="009A58E0"/>
    <w:rsid w:val="009A6185"/>
    <w:rsid w:val="009A6891"/>
    <w:rsid w:val="009A6BC7"/>
    <w:rsid w:val="009A71A8"/>
    <w:rsid w:val="009A72AB"/>
    <w:rsid w:val="009A7358"/>
    <w:rsid w:val="009A7850"/>
    <w:rsid w:val="009B0AE6"/>
    <w:rsid w:val="009B2996"/>
    <w:rsid w:val="009B3D60"/>
    <w:rsid w:val="009B46F3"/>
    <w:rsid w:val="009B4A39"/>
    <w:rsid w:val="009B50E6"/>
    <w:rsid w:val="009B524D"/>
    <w:rsid w:val="009B5A34"/>
    <w:rsid w:val="009B5BA8"/>
    <w:rsid w:val="009B677A"/>
    <w:rsid w:val="009C1345"/>
    <w:rsid w:val="009C1937"/>
    <w:rsid w:val="009C3B8C"/>
    <w:rsid w:val="009C5100"/>
    <w:rsid w:val="009C5336"/>
    <w:rsid w:val="009C697B"/>
    <w:rsid w:val="009C7742"/>
    <w:rsid w:val="009C7F99"/>
    <w:rsid w:val="009D0938"/>
    <w:rsid w:val="009D1E0A"/>
    <w:rsid w:val="009D1F8D"/>
    <w:rsid w:val="009D21D0"/>
    <w:rsid w:val="009D273D"/>
    <w:rsid w:val="009D3098"/>
    <w:rsid w:val="009D3232"/>
    <w:rsid w:val="009D3BAF"/>
    <w:rsid w:val="009D5CDE"/>
    <w:rsid w:val="009D70DD"/>
    <w:rsid w:val="009D730B"/>
    <w:rsid w:val="009E0CA3"/>
    <w:rsid w:val="009E0DBB"/>
    <w:rsid w:val="009E0F5D"/>
    <w:rsid w:val="009E178B"/>
    <w:rsid w:val="009E19C9"/>
    <w:rsid w:val="009E2651"/>
    <w:rsid w:val="009E31FC"/>
    <w:rsid w:val="009E3679"/>
    <w:rsid w:val="009E3A31"/>
    <w:rsid w:val="009E49A8"/>
    <w:rsid w:val="009E535E"/>
    <w:rsid w:val="009E5499"/>
    <w:rsid w:val="009E5D4C"/>
    <w:rsid w:val="009E7658"/>
    <w:rsid w:val="009E7CBB"/>
    <w:rsid w:val="009F0D70"/>
    <w:rsid w:val="009F1331"/>
    <w:rsid w:val="009F145E"/>
    <w:rsid w:val="009F234A"/>
    <w:rsid w:val="009F252E"/>
    <w:rsid w:val="009F2C99"/>
    <w:rsid w:val="009F2F77"/>
    <w:rsid w:val="009F3539"/>
    <w:rsid w:val="009F3E39"/>
    <w:rsid w:val="009F419E"/>
    <w:rsid w:val="009F4F1D"/>
    <w:rsid w:val="009F5454"/>
    <w:rsid w:val="009F5696"/>
    <w:rsid w:val="009F5BAD"/>
    <w:rsid w:val="009F6055"/>
    <w:rsid w:val="009F680D"/>
    <w:rsid w:val="009F6AE2"/>
    <w:rsid w:val="009F6B6A"/>
    <w:rsid w:val="009F6C5A"/>
    <w:rsid w:val="009F7709"/>
    <w:rsid w:val="009F77AC"/>
    <w:rsid w:val="009F7D91"/>
    <w:rsid w:val="009F7E51"/>
    <w:rsid w:val="00A010E9"/>
    <w:rsid w:val="00A01525"/>
    <w:rsid w:val="00A018D8"/>
    <w:rsid w:val="00A025DA"/>
    <w:rsid w:val="00A02EB4"/>
    <w:rsid w:val="00A02EFD"/>
    <w:rsid w:val="00A036D5"/>
    <w:rsid w:val="00A062B8"/>
    <w:rsid w:val="00A0758E"/>
    <w:rsid w:val="00A1075B"/>
    <w:rsid w:val="00A110E9"/>
    <w:rsid w:val="00A115A4"/>
    <w:rsid w:val="00A118EF"/>
    <w:rsid w:val="00A1191F"/>
    <w:rsid w:val="00A124A9"/>
    <w:rsid w:val="00A1294C"/>
    <w:rsid w:val="00A130FA"/>
    <w:rsid w:val="00A13A68"/>
    <w:rsid w:val="00A14599"/>
    <w:rsid w:val="00A1461F"/>
    <w:rsid w:val="00A14A15"/>
    <w:rsid w:val="00A14BF5"/>
    <w:rsid w:val="00A14FD6"/>
    <w:rsid w:val="00A1551B"/>
    <w:rsid w:val="00A157BD"/>
    <w:rsid w:val="00A15DC8"/>
    <w:rsid w:val="00A1627D"/>
    <w:rsid w:val="00A16968"/>
    <w:rsid w:val="00A16C39"/>
    <w:rsid w:val="00A16F5C"/>
    <w:rsid w:val="00A177E7"/>
    <w:rsid w:val="00A20F1E"/>
    <w:rsid w:val="00A2134A"/>
    <w:rsid w:val="00A2221C"/>
    <w:rsid w:val="00A23F81"/>
    <w:rsid w:val="00A24110"/>
    <w:rsid w:val="00A245C7"/>
    <w:rsid w:val="00A25429"/>
    <w:rsid w:val="00A25435"/>
    <w:rsid w:val="00A255A9"/>
    <w:rsid w:val="00A2783B"/>
    <w:rsid w:val="00A27B75"/>
    <w:rsid w:val="00A27D74"/>
    <w:rsid w:val="00A306AC"/>
    <w:rsid w:val="00A32173"/>
    <w:rsid w:val="00A32582"/>
    <w:rsid w:val="00A32E30"/>
    <w:rsid w:val="00A34041"/>
    <w:rsid w:val="00A3414B"/>
    <w:rsid w:val="00A34D4E"/>
    <w:rsid w:val="00A3573C"/>
    <w:rsid w:val="00A357AC"/>
    <w:rsid w:val="00A35DC3"/>
    <w:rsid w:val="00A3674D"/>
    <w:rsid w:val="00A36C13"/>
    <w:rsid w:val="00A4016D"/>
    <w:rsid w:val="00A405A4"/>
    <w:rsid w:val="00A4060A"/>
    <w:rsid w:val="00A40F19"/>
    <w:rsid w:val="00A41454"/>
    <w:rsid w:val="00A4247E"/>
    <w:rsid w:val="00A42A41"/>
    <w:rsid w:val="00A436E0"/>
    <w:rsid w:val="00A43CF7"/>
    <w:rsid w:val="00A440BC"/>
    <w:rsid w:val="00A45998"/>
    <w:rsid w:val="00A45DE9"/>
    <w:rsid w:val="00A46A71"/>
    <w:rsid w:val="00A46DA6"/>
    <w:rsid w:val="00A47310"/>
    <w:rsid w:val="00A47614"/>
    <w:rsid w:val="00A47C17"/>
    <w:rsid w:val="00A509B1"/>
    <w:rsid w:val="00A51C6D"/>
    <w:rsid w:val="00A52299"/>
    <w:rsid w:val="00A53630"/>
    <w:rsid w:val="00A537E2"/>
    <w:rsid w:val="00A54452"/>
    <w:rsid w:val="00A547C4"/>
    <w:rsid w:val="00A547F6"/>
    <w:rsid w:val="00A54D8A"/>
    <w:rsid w:val="00A54F19"/>
    <w:rsid w:val="00A56971"/>
    <w:rsid w:val="00A56BD2"/>
    <w:rsid w:val="00A5711E"/>
    <w:rsid w:val="00A57197"/>
    <w:rsid w:val="00A57EBA"/>
    <w:rsid w:val="00A603F2"/>
    <w:rsid w:val="00A623B0"/>
    <w:rsid w:val="00A62446"/>
    <w:rsid w:val="00A628DD"/>
    <w:rsid w:val="00A62C3E"/>
    <w:rsid w:val="00A62FBE"/>
    <w:rsid w:val="00A639BD"/>
    <w:rsid w:val="00A6456E"/>
    <w:rsid w:val="00A646D6"/>
    <w:rsid w:val="00A64F32"/>
    <w:rsid w:val="00A65013"/>
    <w:rsid w:val="00A651DA"/>
    <w:rsid w:val="00A65EBE"/>
    <w:rsid w:val="00A665E4"/>
    <w:rsid w:val="00A666CA"/>
    <w:rsid w:val="00A66B4A"/>
    <w:rsid w:val="00A679FC"/>
    <w:rsid w:val="00A67C67"/>
    <w:rsid w:val="00A70621"/>
    <w:rsid w:val="00A706C7"/>
    <w:rsid w:val="00A70A04"/>
    <w:rsid w:val="00A7187E"/>
    <w:rsid w:val="00A71AE5"/>
    <w:rsid w:val="00A72BA2"/>
    <w:rsid w:val="00A73614"/>
    <w:rsid w:val="00A738C5"/>
    <w:rsid w:val="00A7452D"/>
    <w:rsid w:val="00A74552"/>
    <w:rsid w:val="00A74D50"/>
    <w:rsid w:val="00A758C7"/>
    <w:rsid w:val="00A7598A"/>
    <w:rsid w:val="00A75C10"/>
    <w:rsid w:val="00A76146"/>
    <w:rsid w:val="00A763FA"/>
    <w:rsid w:val="00A76E2E"/>
    <w:rsid w:val="00A77270"/>
    <w:rsid w:val="00A7734A"/>
    <w:rsid w:val="00A77DA0"/>
    <w:rsid w:val="00A8010E"/>
    <w:rsid w:val="00A80CB9"/>
    <w:rsid w:val="00A81052"/>
    <w:rsid w:val="00A8169F"/>
    <w:rsid w:val="00A8199E"/>
    <w:rsid w:val="00A81C26"/>
    <w:rsid w:val="00A82582"/>
    <w:rsid w:val="00A839D4"/>
    <w:rsid w:val="00A84310"/>
    <w:rsid w:val="00A85BC0"/>
    <w:rsid w:val="00A86780"/>
    <w:rsid w:val="00A868CE"/>
    <w:rsid w:val="00A87B2A"/>
    <w:rsid w:val="00A91015"/>
    <w:rsid w:val="00A9178C"/>
    <w:rsid w:val="00A917DA"/>
    <w:rsid w:val="00A92426"/>
    <w:rsid w:val="00A92F80"/>
    <w:rsid w:val="00A93FF3"/>
    <w:rsid w:val="00A9406D"/>
    <w:rsid w:val="00A942DD"/>
    <w:rsid w:val="00A9451C"/>
    <w:rsid w:val="00A94709"/>
    <w:rsid w:val="00A951DC"/>
    <w:rsid w:val="00A9577B"/>
    <w:rsid w:val="00A95A11"/>
    <w:rsid w:val="00A971C4"/>
    <w:rsid w:val="00A9754A"/>
    <w:rsid w:val="00A97D3D"/>
    <w:rsid w:val="00AA0512"/>
    <w:rsid w:val="00AA0534"/>
    <w:rsid w:val="00AA177F"/>
    <w:rsid w:val="00AA219A"/>
    <w:rsid w:val="00AA2A6B"/>
    <w:rsid w:val="00AA3559"/>
    <w:rsid w:val="00AA36CA"/>
    <w:rsid w:val="00AA41E6"/>
    <w:rsid w:val="00AA5E93"/>
    <w:rsid w:val="00AA6275"/>
    <w:rsid w:val="00AA6E08"/>
    <w:rsid w:val="00AA6E1C"/>
    <w:rsid w:val="00AB00BA"/>
    <w:rsid w:val="00AB0439"/>
    <w:rsid w:val="00AB0AC4"/>
    <w:rsid w:val="00AB11DA"/>
    <w:rsid w:val="00AB16C6"/>
    <w:rsid w:val="00AB19E4"/>
    <w:rsid w:val="00AB1B6B"/>
    <w:rsid w:val="00AB2913"/>
    <w:rsid w:val="00AB2A3F"/>
    <w:rsid w:val="00AB2C2E"/>
    <w:rsid w:val="00AB3AB8"/>
    <w:rsid w:val="00AB4DF2"/>
    <w:rsid w:val="00AB599F"/>
    <w:rsid w:val="00AB7113"/>
    <w:rsid w:val="00AC1FF5"/>
    <w:rsid w:val="00AC3AB0"/>
    <w:rsid w:val="00AC47E3"/>
    <w:rsid w:val="00AC48A9"/>
    <w:rsid w:val="00AC4A7A"/>
    <w:rsid w:val="00AC60E5"/>
    <w:rsid w:val="00AC62E9"/>
    <w:rsid w:val="00AC6B46"/>
    <w:rsid w:val="00AC6FA2"/>
    <w:rsid w:val="00AC7E8C"/>
    <w:rsid w:val="00AD0F1C"/>
    <w:rsid w:val="00AD12D8"/>
    <w:rsid w:val="00AD1BB1"/>
    <w:rsid w:val="00AD1E1A"/>
    <w:rsid w:val="00AD26D2"/>
    <w:rsid w:val="00AD26FA"/>
    <w:rsid w:val="00AD3D64"/>
    <w:rsid w:val="00AD4DF9"/>
    <w:rsid w:val="00AE0239"/>
    <w:rsid w:val="00AE0899"/>
    <w:rsid w:val="00AE1464"/>
    <w:rsid w:val="00AE1502"/>
    <w:rsid w:val="00AE1A5A"/>
    <w:rsid w:val="00AE1AAD"/>
    <w:rsid w:val="00AE1EC0"/>
    <w:rsid w:val="00AE234A"/>
    <w:rsid w:val="00AE293B"/>
    <w:rsid w:val="00AE3309"/>
    <w:rsid w:val="00AE360C"/>
    <w:rsid w:val="00AE3E32"/>
    <w:rsid w:val="00AE46CB"/>
    <w:rsid w:val="00AE4CE9"/>
    <w:rsid w:val="00AE4F05"/>
    <w:rsid w:val="00AE587A"/>
    <w:rsid w:val="00AE5EC0"/>
    <w:rsid w:val="00AE6116"/>
    <w:rsid w:val="00AE6337"/>
    <w:rsid w:val="00AE6B6A"/>
    <w:rsid w:val="00AE6DB6"/>
    <w:rsid w:val="00AE77B8"/>
    <w:rsid w:val="00AE7FEA"/>
    <w:rsid w:val="00AF00EF"/>
    <w:rsid w:val="00AF0786"/>
    <w:rsid w:val="00AF171A"/>
    <w:rsid w:val="00AF27C0"/>
    <w:rsid w:val="00AF48BA"/>
    <w:rsid w:val="00AF4DC6"/>
    <w:rsid w:val="00AF51DE"/>
    <w:rsid w:val="00AF5252"/>
    <w:rsid w:val="00AF5852"/>
    <w:rsid w:val="00AF70B2"/>
    <w:rsid w:val="00AF726B"/>
    <w:rsid w:val="00AF7BD1"/>
    <w:rsid w:val="00B00BF1"/>
    <w:rsid w:val="00B02034"/>
    <w:rsid w:val="00B026F2"/>
    <w:rsid w:val="00B02E73"/>
    <w:rsid w:val="00B03790"/>
    <w:rsid w:val="00B037B4"/>
    <w:rsid w:val="00B0450A"/>
    <w:rsid w:val="00B04849"/>
    <w:rsid w:val="00B04B32"/>
    <w:rsid w:val="00B06FCD"/>
    <w:rsid w:val="00B07F36"/>
    <w:rsid w:val="00B100E2"/>
    <w:rsid w:val="00B1097B"/>
    <w:rsid w:val="00B11475"/>
    <w:rsid w:val="00B11596"/>
    <w:rsid w:val="00B127D2"/>
    <w:rsid w:val="00B15CAF"/>
    <w:rsid w:val="00B1677C"/>
    <w:rsid w:val="00B17627"/>
    <w:rsid w:val="00B17807"/>
    <w:rsid w:val="00B2023D"/>
    <w:rsid w:val="00B20E06"/>
    <w:rsid w:val="00B21FC2"/>
    <w:rsid w:val="00B237E1"/>
    <w:rsid w:val="00B24249"/>
    <w:rsid w:val="00B245F6"/>
    <w:rsid w:val="00B2630D"/>
    <w:rsid w:val="00B26555"/>
    <w:rsid w:val="00B26CD5"/>
    <w:rsid w:val="00B26EBE"/>
    <w:rsid w:val="00B2794C"/>
    <w:rsid w:val="00B310FF"/>
    <w:rsid w:val="00B321C9"/>
    <w:rsid w:val="00B32D04"/>
    <w:rsid w:val="00B33027"/>
    <w:rsid w:val="00B33920"/>
    <w:rsid w:val="00B342A1"/>
    <w:rsid w:val="00B343FC"/>
    <w:rsid w:val="00B3442B"/>
    <w:rsid w:val="00B3459F"/>
    <w:rsid w:val="00B34DFC"/>
    <w:rsid w:val="00B35547"/>
    <w:rsid w:val="00B358A3"/>
    <w:rsid w:val="00B35A02"/>
    <w:rsid w:val="00B3660E"/>
    <w:rsid w:val="00B369EC"/>
    <w:rsid w:val="00B36CF2"/>
    <w:rsid w:val="00B40A58"/>
    <w:rsid w:val="00B41547"/>
    <w:rsid w:val="00B420CC"/>
    <w:rsid w:val="00B42618"/>
    <w:rsid w:val="00B42816"/>
    <w:rsid w:val="00B43594"/>
    <w:rsid w:val="00B439E3"/>
    <w:rsid w:val="00B448D8"/>
    <w:rsid w:val="00B44A33"/>
    <w:rsid w:val="00B44A44"/>
    <w:rsid w:val="00B44C1D"/>
    <w:rsid w:val="00B4549B"/>
    <w:rsid w:val="00B45802"/>
    <w:rsid w:val="00B45A63"/>
    <w:rsid w:val="00B45C82"/>
    <w:rsid w:val="00B472C4"/>
    <w:rsid w:val="00B5055F"/>
    <w:rsid w:val="00B50BA6"/>
    <w:rsid w:val="00B50D6A"/>
    <w:rsid w:val="00B51A6D"/>
    <w:rsid w:val="00B5270E"/>
    <w:rsid w:val="00B532EF"/>
    <w:rsid w:val="00B54FB3"/>
    <w:rsid w:val="00B55276"/>
    <w:rsid w:val="00B562B8"/>
    <w:rsid w:val="00B56589"/>
    <w:rsid w:val="00B56AD1"/>
    <w:rsid w:val="00B57E89"/>
    <w:rsid w:val="00B6060A"/>
    <w:rsid w:val="00B60E83"/>
    <w:rsid w:val="00B61ECD"/>
    <w:rsid w:val="00B6218B"/>
    <w:rsid w:val="00B62999"/>
    <w:rsid w:val="00B63F2B"/>
    <w:rsid w:val="00B64313"/>
    <w:rsid w:val="00B6537E"/>
    <w:rsid w:val="00B6573B"/>
    <w:rsid w:val="00B65B1A"/>
    <w:rsid w:val="00B65B35"/>
    <w:rsid w:val="00B65C1C"/>
    <w:rsid w:val="00B65DBB"/>
    <w:rsid w:val="00B660EF"/>
    <w:rsid w:val="00B662BE"/>
    <w:rsid w:val="00B66D6A"/>
    <w:rsid w:val="00B67C9C"/>
    <w:rsid w:val="00B70065"/>
    <w:rsid w:val="00B708A6"/>
    <w:rsid w:val="00B70D16"/>
    <w:rsid w:val="00B71D6F"/>
    <w:rsid w:val="00B72645"/>
    <w:rsid w:val="00B73512"/>
    <w:rsid w:val="00B73FA0"/>
    <w:rsid w:val="00B760D7"/>
    <w:rsid w:val="00B77782"/>
    <w:rsid w:val="00B81010"/>
    <w:rsid w:val="00B81959"/>
    <w:rsid w:val="00B81FB9"/>
    <w:rsid w:val="00B82F7B"/>
    <w:rsid w:val="00B83262"/>
    <w:rsid w:val="00B839CA"/>
    <w:rsid w:val="00B83DF4"/>
    <w:rsid w:val="00B84586"/>
    <w:rsid w:val="00B847D5"/>
    <w:rsid w:val="00B862E0"/>
    <w:rsid w:val="00B86B92"/>
    <w:rsid w:val="00B8727E"/>
    <w:rsid w:val="00B87607"/>
    <w:rsid w:val="00B902C2"/>
    <w:rsid w:val="00B90C30"/>
    <w:rsid w:val="00B91491"/>
    <w:rsid w:val="00B91702"/>
    <w:rsid w:val="00B9293B"/>
    <w:rsid w:val="00B94084"/>
    <w:rsid w:val="00B947C9"/>
    <w:rsid w:val="00B94ACD"/>
    <w:rsid w:val="00B95839"/>
    <w:rsid w:val="00B95EE1"/>
    <w:rsid w:val="00B96020"/>
    <w:rsid w:val="00B960AD"/>
    <w:rsid w:val="00B96101"/>
    <w:rsid w:val="00B96AD9"/>
    <w:rsid w:val="00B97661"/>
    <w:rsid w:val="00BA00D4"/>
    <w:rsid w:val="00BA00E9"/>
    <w:rsid w:val="00BA0632"/>
    <w:rsid w:val="00BA0E08"/>
    <w:rsid w:val="00BA1379"/>
    <w:rsid w:val="00BA13CC"/>
    <w:rsid w:val="00BA2DBF"/>
    <w:rsid w:val="00BA2E90"/>
    <w:rsid w:val="00BA37B8"/>
    <w:rsid w:val="00BA49CB"/>
    <w:rsid w:val="00BA53B7"/>
    <w:rsid w:val="00BA5433"/>
    <w:rsid w:val="00BA7360"/>
    <w:rsid w:val="00BB101A"/>
    <w:rsid w:val="00BB1A05"/>
    <w:rsid w:val="00BB1E66"/>
    <w:rsid w:val="00BB262A"/>
    <w:rsid w:val="00BB2882"/>
    <w:rsid w:val="00BB31F6"/>
    <w:rsid w:val="00BB3764"/>
    <w:rsid w:val="00BB42C0"/>
    <w:rsid w:val="00BB4363"/>
    <w:rsid w:val="00BB4775"/>
    <w:rsid w:val="00BB51AB"/>
    <w:rsid w:val="00BB6CA5"/>
    <w:rsid w:val="00BB6DC7"/>
    <w:rsid w:val="00BB762A"/>
    <w:rsid w:val="00BC00ED"/>
    <w:rsid w:val="00BC1049"/>
    <w:rsid w:val="00BC1342"/>
    <w:rsid w:val="00BC14C3"/>
    <w:rsid w:val="00BC198F"/>
    <w:rsid w:val="00BC19D8"/>
    <w:rsid w:val="00BC1C15"/>
    <w:rsid w:val="00BC1C1F"/>
    <w:rsid w:val="00BC3F2F"/>
    <w:rsid w:val="00BC6DDD"/>
    <w:rsid w:val="00BD0E25"/>
    <w:rsid w:val="00BD0E6E"/>
    <w:rsid w:val="00BD18C6"/>
    <w:rsid w:val="00BD25F4"/>
    <w:rsid w:val="00BD2B5D"/>
    <w:rsid w:val="00BD2CFF"/>
    <w:rsid w:val="00BD63B7"/>
    <w:rsid w:val="00BD695D"/>
    <w:rsid w:val="00BD6FCB"/>
    <w:rsid w:val="00BD7379"/>
    <w:rsid w:val="00BD7569"/>
    <w:rsid w:val="00BD77C5"/>
    <w:rsid w:val="00BD7E4D"/>
    <w:rsid w:val="00BE031B"/>
    <w:rsid w:val="00BE0EEB"/>
    <w:rsid w:val="00BE3812"/>
    <w:rsid w:val="00BE45B5"/>
    <w:rsid w:val="00BE461A"/>
    <w:rsid w:val="00BE4BFD"/>
    <w:rsid w:val="00BE5A5D"/>
    <w:rsid w:val="00BE7CDA"/>
    <w:rsid w:val="00BF0B94"/>
    <w:rsid w:val="00BF15C0"/>
    <w:rsid w:val="00BF184B"/>
    <w:rsid w:val="00BF19AF"/>
    <w:rsid w:val="00BF1CAB"/>
    <w:rsid w:val="00BF1CF3"/>
    <w:rsid w:val="00BF2495"/>
    <w:rsid w:val="00BF28A3"/>
    <w:rsid w:val="00BF2DE5"/>
    <w:rsid w:val="00BF3198"/>
    <w:rsid w:val="00BF34E7"/>
    <w:rsid w:val="00BF3914"/>
    <w:rsid w:val="00BF39BB"/>
    <w:rsid w:val="00BF3C96"/>
    <w:rsid w:val="00BF3DD7"/>
    <w:rsid w:val="00BF4273"/>
    <w:rsid w:val="00BF4406"/>
    <w:rsid w:val="00BF4B38"/>
    <w:rsid w:val="00BF4D8A"/>
    <w:rsid w:val="00BF5415"/>
    <w:rsid w:val="00BF5D0B"/>
    <w:rsid w:val="00BF6A09"/>
    <w:rsid w:val="00BF7269"/>
    <w:rsid w:val="00BF79D5"/>
    <w:rsid w:val="00BF7C15"/>
    <w:rsid w:val="00C00308"/>
    <w:rsid w:val="00C00545"/>
    <w:rsid w:val="00C007B8"/>
    <w:rsid w:val="00C0111F"/>
    <w:rsid w:val="00C01B0C"/>
    <w:rsid w:val="00C01E31"/>
    <w:rsid w:val="00C027C0"/>
    <w:rsid w:val="00C032D7"/>
    <w:rsid w:val="00C04AD6"/>
    <w:rsid w:val="00C04EF1"/>
    <w:rsid w:val="00C05819"/>
    <w:rsid w:val="00C05A4A"/>
    <w:rsid w:val="00C05F5D"/>
    <w:rsid w:val="00C074AD"/>
    <w:rsid w:val="00C07C19"/>
    <w:rsid w:val="00C07E53"/>
    <w:rsid w:val="00C100F4"/>
    <w:rsid w:val="00C10794"/>
    <w:rsid w:val="00C1132E"/>
    <w:rsid w:val="00C12204"/>
    <w:rsid w:val="00C12491"/>
    <w:rsid w:val="00C1273A"/>
    <w:rsid w:val="00C12C71"/>
    <w:rsid w:val="00C132AD"/>
    <w:rsid w:val="00C1389D"/>
    <w:rsid w:val="00C14773"/>
    <w:rsid w:val="00C14F68"/>
    <w:rsid w:val="00C16554"/>
    <w:rsid w:val="00C16D47"/>
    <w:rsid w:val="00C179FE"/>
    <w:rsid w:val="00C215FD"/>
    <w:rsid w:val="00C2191D"/>
    <w:rsid w:val="00C21C80"/>
    <w:rsid w:val="00C226DA"/>
    <w:rsid w:val="00C2282F"/>
    <w:rsid w:val="00C22C49"/>
    <w:rsid w:val="00C22DA6"/>
    <w:rsid w:val="00C23E94"/>
    <w:rsid w:val="00C24D1A"/>
    <w:rsid w:val="00C24F49"/>
    <w:rsid w:val="00C2590A"/>
    <w:rsid w:val="00C25EA8"/>
    <w:rsid w:val="00C2763D"/>
    <w:rsid w:val="00C278F2"/>
    <w:rsid w:val="00C27CA8"/>
    <w:rsid w:val="00C27E15"/>
    <w:rsid w:val="00C307BE"/>
    <w:rsid w:val="00C30C6E"/>
    <w:rsid w:val="00C31617"/>
    <w:rsid w:val="00C31672"/>
    <w:rsid w:val="00C32E5D"/>
    <w:rsid w:val="00C331F9"/>
    <w:rsid w:val="00C33276"/>
    <w:rsid w:val="00C33AEC"/>
    <w:rsid w:val="00C33BA0"/>
    <w:rsid w:val="00C34656"/>
    <w:rsid w:val="00C3492E"/>
    <w:rsid w:val="00C34BA0"/>
    <w:rsid w:val="00C36533"/>
    <w:rsid w:val="00C3676D"/>
    <w:rsid w:val="00C37F83"/>
    <w:rsid w:val="00C37FBB"/>
    <w:rsid w:val="00C40730"/>
    <w:rsid w:val="00C4083E"/>
    <w:rsid w:val="00C416D3"/>
    <w:rsid w:val="00C41ABF"/>
    <w:rsid w:val="00C42112"/>
    <w:rsid w:val="00C427EA"/>
    <w:rsid w:val="00C4314B"/>
    <w:rsid w:val="00C435B6"/>
    <w:rsid w:val="00C43A69"/>
    <w:rsid w:val="00C43B8C"/>
    <w:rsid w:val="00C4482D"/>
    <w:rsid w:val="00C44858"/>
    <w:rsid w:val="00C44B3D"/>
    <w:rsid w:val="00C44DEE"/>
    <w:rsid w:val="00C46878"/>
    <w:rsid w:val="00C46B34"/>
    <w:rsid w:val="00C5067D"/>
    <w:rsid w:val="00C522C7"/>
    <w:rsid w:val="00C522EC"/>
    <w:rsid w:val="00C534F3"/>
    <w:rsid w:val="00C536A7"/>
    <w:rsid w:val="00C53A9F"/>
    <w:rsid w:val="00C53E4D"/>
    <w:rsid w:val="00C53F5F"/>
    <w:rsid w:val="00C540B9"/>
    <w:rsid w:val="00C55DB0"/>
    <w:rsid w:val="00C56353"/>
    <w:rsid w:val="00C56557"/>
    <w:rsid w:val="00C57757"/>
    <w:rsid w:val="00C57C63"/>
    <w:rsid w:val="00C601BC"/>
    <w:rsid w:val="00C6144F"/>
    <w:rsid w:val="00C61672"/>
    <w:rsid w:val="00C62DA9"/>
    <w:rsid w:val="00C63EB8"/>
    <w:rsid w:val="00C63F11"/>
    <w:rsid w:val="00C646CD"/>
    <w:rsid w:val="00C64DF1"/>
    <w:rsid w:val="00C65A63"/>
    <w:rsid w:val="00C668EE"/>
    <w:rsid w:val="00C675DC"/>
    <w:rsid w:val="00C6768F"/>
    <w:rsid w:val="00C6773A"/>
    <w:rsid w:val="00C67BAC"/>
    <w:rsid w:val="00C7049C"/>
    <w:rsid w:val="00C705EE"/>
    <w:rsid w:val="00C70B0F"/>
    <w:rsid w:val="00C7107A"/>
    <w:rsid w:val="00C71083"/>
    <w:rsid w:val="00C7264F"/>
    <w:rsid w:val="00C73035"/>
    <w:rsid w:val="00C73D9E"/>
    <w:rsid w:val="00C741CB"/>
    <w:rsid w:val="00C747F3"/>
    <w:rsid w:val="00C760DB"/>
    <w:rsid w:val="00C76749"/>
    <w:rsid w:val="00C76804"/>
    <w:rsid w:val="00C81653"/>
    <w:rsid w:val="00C8188C"/>
    <w:rsid w:val="00C81891"/>
    <w:rsid w:val="00C8194C"/>
    <w:rsid w:val="00C81E54"/>
    <w:rsid w:val="00C81FB9"/>
    <w:rsid w:val="00C832E2"/>
    <w:rsid w:val="00C83CE9"/>
    <w:rsid w:val="00C84085"/>
    <w:rsid w:val="00C842DC"/>
    <w:rsid w:val="00C8452E"/>
    <w:rsid w:val="00C85617"/>
    <w:rsid w:val="00C858DC"/>
    <w:rsid w:val="00C85D6E"/>
    <w:rsid w:val="00C868A2"/>
    <w:rsid w:val="00C873F9"/>
    <w:rsid w:val="00C87C0A"/>
    <w:rsid w:val="00C90BC4"/>
    <w:rsid w:val="00C923F7"/>
    <w:rsid w:val="00C92694"/>
    <w:rsid w:val="00C931FA"/>
    <w:rsid w:val="00C93916"/>
    <w:rsid w:val="00C93C6F"/>
    <w:rsid w:val="00C93F2C"/>
    <w:rsid w:val="00C95AB0"/>
    <w:rsid w:val="00C966C6"/>
    <w:rsid w:val="00C96A0B"/>
    <w:rsid w:val="00C96BAF"/>
    <w:rsid w:val="00C97112"/>
    <w:rsid w:val="00C9739F"/>
    <w:rsid w:val="00C97AAE"/>
    <w:rsid w:val="00C97B62"/>
    <w:rsid w:val="00CA07A6"/>
    <w:rsid w:val="00CA09A5"/>
    <w:rsid w:val="00CA09D5"/>
    <w:rsid w:val="00CA0B21"/>
    <w:rsid w:val="00CA1085"/>
    <w:rsid w:val="00CA1653"/>
    <w:rsid w:val="00CA1660"/>
    <w:rsid w:val="00CA16C1"/>
    <w:rsid w:val="00CA338F"/>
    <w:rsid w:val="00CA34AA"/>
    <w:rsid w:val="00CA40FD"/>
    <w:rsid w:val="00CA4623"/>
    <w:rsid w:val="00CA47C0"/>
    <w:rsid w:val="00CA60B1"/>
    <w:rsid w:val="00CA64B3"/>
    <w:rsid w:val="00CA7656"/>
    <w:rsid w:val="00CB0315"/>
    <w:rsid w:val="00CB0455"/>
    <w:rsid w:val="00CB05DF"/>
    <w:rsid w:val="00CB0756"/>
    <w:rsid w:val="00CB0A85"/>
    <w:rsid w:val="00CB108B"/>
    <w:rsid w:val="00CB1262"/>
    <w:rsid w:val="00CB1BAB"/>
    <w:rsid w:val="00CB1EC1"/>
    <w:rsid w:val="00CB201F"/>
    <w:rsid w:val="00CB58C8"/>
    <w:rsid w:val="00CB7A01"/>
    <w:rsid w:val="00CB7DEB"/>
    <w:rsid w:val="00CC0A73"/>
    <w:rsid w:val="00CC0B3D"/>
    <w:rsid w:val="00CC0C12"/>
    <w:rsid w:val="00CC0DD1"/>
    <w:rsid w:val="00CC2F40"/>
    <w:rsid w:val="00CC3170"/>
    <w:rsid w:val="00CC3E32"/>
    <w:rsid w:val="00CC4160"/>
    <w:rsid w:val="00CC42BE"/>
    <w:rsid w:val="00CC5547"/>
    <w:rsid w:val="00CC5845"/>
    <w:rsid w:val="00CC5CA5"/>
    <w:rsid w:val="00CC702B"/>
    <w:rsid w:val="00CC72AF"/>
    <w:rsid w:val="00CC76D1"/>
    <w:rsid w:val="00CC7788"/>
    <w:rsid w:val="00CC7929"/>
    <w:rsid w:val="00CC7CB2"/>
    <w:rsid w:val="00CD0288"/>
    <w:rsid w:val="00CD04DF"/>
    <w:rsid w:val="00CD0FA3"/>
    <w:rsid w:val="00CD1215"/>
    <w:rsid w:val="00CD151A"/>
    <w:rsid w:val="00CD1DFB"/>
    <w:rsid w:val="00CD252D"/>
    <w:rsid w:val="00CD2BDD"/>
    <w:rsid w:val="00CD2E2D"/>
    <w:rsid w:val="00CD5D18"/>
    <w:rsid w:val="00CD5E1B"/>
    <w:rsid w:val="00CD611A"/>
    <w:rsid w:val="00CD6FEF"/>
    <w:rsid w:val="00CD74A0"/>
    <w:rsid w:val="00CE0326"/>
    <w:rsid w:val="00CE11B3"/>
    <w:rsid w:val="00CE1912"/>
    <w:rsid w:val="00CE23A2"/>
    <w:rsid w:val="00CE3473"/>
    <w:rsid w:val="00CE3568"/>
    <w:rsid w:val="00CE363D"/>
    <w:rsid w:val="00CE3719"/>
    <w:rsid w:val="00CE43B5"/>
    <w:rsid w:val="00CE4C49"/>
    <w:rsid w:val="00CE5B7C"/>
    <w:rsid w:val="00CE65FB"/>
    <w:rsid w:val="00CE6B34"/>
    <w:rsid w:val="00CE71EA"/>
    <w:rsid w:val="00CE73EF"/>
    <w:rsid w:val="00CE76F8"/>
    <w:rsid w:val="00CE7A05"/>
    <w:rsid w:val="00CF0178"/>
    <w:rsid w:val="00CF0FA1"/>
    <w:rsid w:val="00CF2642"/>
    <w:rsid w:val="00CF35EF"/>
    <w:rsid w:val="00CF3669"/>
    <w:rsid w:val="00CF3721"/>
    <w:rsid w:val="00CF375B"/>
    <w:rsid w:val="00CF3B80"/>
    <w:rsid w:val="00CF50C2"/>
    <w:rsid w:val="00CF56AE"/>
    <w:rsid w:val="00CF7ACE"/>
    <w:rsid w:val="00D004E2"/>
    <w:rsid w:val="00D00947"/>
    <w:rsid w:val="00D00AE3"/>
    <w:rsid w:val="00D016B5"/>
    <w:rsid w:val="00D01CE6"/>
    <w:rsid w:val="00D01F21"/>
    <w:rsid w:val="00D02777"/>
    <w:rsid w:val="00D0322A"/>
    <w:rsid w:val="00D036B0"/>
    <w:rsid w:val="00D03B9B"/>
    <w:rsid w:val="00D049C3"/>
    <w:rsid w:val="00D060E0"/>
    <w:rsid w:val="00D06D05"/>
    <w:rsid w:val="00D07201"/>
    <w:rsid w:val="00D07760"/>
    <w:rsid w:val="00D1094D"/>
    <w:rsid w:val="00D10C5A"/>
    <w:rsid w:val="00D10EBD"/>
    <w:rsid w:val="00D11C57"/>
    <w:rsid w:val="00D12BBD"/>
    <w:rsid w:val="00D138CF"/>
    <w:rsid w:val="00D14D05"/>
    <w:rsid w:val="00D166D2"/>
    <w:rsid w:val="00D16966"/>
    <w:rsid w:val="00D177DB"/>
    <w:rsid w:val="00D2017E"/>
    <w:rsid w:val="00D2057E"/>
    <w:rsid w:val="00D22E04"/>
    <w:rsid w:val="00D238E1"/>
    <w:rsid w:val="00D2403C"/>
    <w:rsid w:val="00D2442C"/>
    <w:rsid w:val="00D24DBA"/>
    <w:rsid w:val="00D26027"/>
    <w:rsid w:val="00D26157"/>
    <w:rsid w:val="00D2616F"/>
    <w:rsid w:val="00D264BA"/>
    <w:rsid w:val="00D267BF"/>
    <w:rsid w:val="00D276BB"/>
    <w:rsid w:val="00D2776C"/>
    <w:rsid w:val="00D2778F"/>
    <w:rsid w:val="00D2783F"/>
    <w:rsid w:val="00D30230"/>
    <w:rsid w:val="00D30F6B"/>
    <w:rsid w:val="00D31B43"/>
    <w:rsid w:val="00D31EF5"/>
    <w:rsid w:val="00D32233"/>
    <w:rsid w:val="00D336AC"/>
    <w:rsid w:val="00D33712"/>
    <w:rsid w:val="00D33B2E"/>
    <w:rsid w:val="00D34046"/>
    <w:rsid w:val="00D346F4"/>
    <w:rsid w:val="00D347E7"/>
    <w:rsid w:val="00D34950"/>
    <w:rsid w:val="00D3495C"/>
    <w:rsid w:val="00D34AD7"/>
    <w:rsid w:val="00D355BB"/>
    <w:rsid w:val="00D35935"/>
    <w:rsid w:val="00D35B8C"/>
    <w:rsid w:val="00D36AB1"/>
    <w:rsid w:val="00D37382"/>
    <w:rsid w:val="00D40F23"/>
    <w:rsid w:val="00D41910"/>
    <w:rsid w:val="00D41CC4"/>
    <w:rsid w:val="00D425B3"/>
    <w:rsid w:val="00D44070"/>
    <w:rsid w:val="00D44377"/>
    <w:rsid w:val="00D444E9"/>
    <w:rsid w:val="00D4494C"/>
    <w:rsid w:val="00D45872"/>
    <w:rsid w:val="00D4684A"/>
    <w:rsid w:val="00D46DD2"/>
    <w:rsid w:val="00D46F4F"/>
    <w:rsid w:val="00D475E8"/>
    <w:rsid w:val="00D477BD"/>
    <w:rsid w:val="00D47ACC"/>
    <w:rsid w:val="00D50465"/>
    <w:rsid w:val="00D50544"/>
    <w:rsid w:val="00D5095F"/>
    <w:rsid w:val="00D50EF1"/>
    <w:rsid w:val="00D511B5"/>
    <w:rsid w:val="00D5174A"/>
    <w:rsid w:val="00D51935"/>
    <w:rsid w:val="00D51BFE"/>
    <w:rsid w:val="00D52609"/>
    <w:rsid w:val="00D52694"/>
    <w:rsid w:val="00D5279C"/>
    <w:rsid w:val="00D52C98"/>
    <w:rsid w:val="00D532F2"/>
    <w:rsid w:val="00D5371C"/>
    <w:rsid w:val="00D53F22"/>
    <w:rsid w:val="00D542FB"/>
    <w:rsid w:val="00D54968"/>
    <w:rsid w:val="00D54A7F"/>
    <w:rsid w:val="00D54B34"/>
    <w:rsid w:val="00D54DCD"/>
    <w:rsid w:val="00D5550B"/>
    <w:rsid w:val="00D55528"/>
    <w:rsid w:val="00D571DB"/>
    <w:rsid w:val="00D572B8"/>
    <w:rsid w:val="00D575C6"/>
    <w:rsid w:val="00D576DD"/>
    <w:rsid w:val="00D57F7A"/>
    <w:rsid w:val="00D6005C"/>
    <w:rsid w:val="00D60CA7"/>
    <w:rsid w:val="00D618F7"/>
    <w:rsid w:val="00D61BE4"/>
    <w:rsid w:val="00D61F60"/>
    <w:rsid w:val="00D62630"/>
    <w:rsid w:val="00D62BD7"/>
    <w:rsid w:val="00D62DE7"/>
    <w:rsid w:val="00D6383A"/>
    <w:rsid w:val="00D63E78"/>
    <w:rsid w:val="00D64168"/>
    <w:rsid w:val="00D657D9"/>
    <w:rsid w:val="00D66509"/>
    <w:rsid w:val="00D6718B"/>
    <w:rsid w:val="00D67589"/>
    <w:rsid w:val="00D67970"/>
    <w:rsid w:val="00D70FC1"/>
    <w:rsid w:val="00D71654"/>
    <w:rsid w:val="00D720DB"/>
    <w:rsid w:val="00D729D4"/>
    <w:rsid w:val="00D7338C"/>
    <w:rsid w:val="00D737E9"/>
    <w:rsid w:val="00D73CCD"/>
    <w:rsid w:val="00D74328"/>
    <w:rsid w:val="00D74C36"/>
    <w:rsid w:val="00D74CB8"/>
    <w:rsid w:val="00D74E94"/>
    <w:rsid w:val="00D74FD3"/>
    <w:rsid w:val="00D750FF"/>
    <w:rsid w:val="00D7517F"/>
    <w:rsid w:val="00D751B9"/>
    <w:rsid w:val="00D77590"/>
    <w:rsid w:val="00D77C8C"/>
    <w:rsid w:val="00D80867"/>
    <w:rsid w:val="00D80B95"/>
    <w:rsid w:val="00D81C4B"/>
    <w:rsid w:val="00D829BD"/>
    <w:rsid w:val="00D82A41"/>
    <w:rsid w:val="00D83FA3"/>
    <w:rsid w:val="00D8458F"/>
    <w:rsid w:val="00D84A36"/>
    <w:rsid w:val="00D85717"/>
    <w:rsid w:val="00D85D12"/>
    <w:rsid w:val="00D85D21"/>
    <w:rsid w:val="00D86DAD"/>
    <w:rsid w:val="00D87260"/>
    <w:rsid w:val="00D87DED"/>
    <w:rsid w:val="00D9024C"/>
    <w:rsid w:val="00D918E6"/>
    <w:rsid w:val="00D91DEA"/>
    <w:rsid w:val="00D9227E"/>
    <w:rsid w:val="00D92BA2"/>
    <w:rsid w:val="00D92FC1"/>
    <w:rsid w:val="00D937CE"/>
    <w:rsid w:val="00D93F17"/>
    <w:rsid w:val="00D94A89"/>
    <w:rsid w:val="00D94B2C"/>
    <w:rsid w:val="00D94D18"/>
    <w:rsid w:val="00D9509A"/>
    <w:rsid w:val="00D95238"/>
    <w:rsid w:val="00D963EF"/>
    <w:rsid w:val="00DA0528"/>
    <w:rsid w:val="00DA091F"/>
    <w:rsid w:val="00DA097A"/>
    <w:rsid w:val="00DA1862"/>
    <w:rsid w:val="00DA2056"/>
    <w:rsid w:val="00DA2219"/>
    <w:rsid w:val="00DA2C0D"/>
    <w:rsid w:val="00DA350F"/>
    <w:rsid w:val="00DA575C"/>
    <w:rsid w:val="00DA5773"/>
    <w:rsid w:val="00DA6016"/>
    <w:rsid w:val="00DA644C"/>
    <w:rsid w:val="00DA66F2"/>
    <w:rsid w:val="00DA67C4"/>
    <w:rsid w:val="00DA6AAF"/>
    <w:rsid w:val="00DA6FCF"/>
    <w:rsid w:val="00DA7212"/>
    <w:rsid w:val="00DA795F"/>
    <w:rsid w:val="00DA7BB0"/>
    <w:rsid w:val="00DA7BBA"/>
    <w:rsid w:val="00DB0145"/>
    <w:rsid w:val="00DB0296"/>
    <w:rsid w:val="00DB1E4A"/>
    <w:rsid w:val="00DB2214"/>
    <w:rsid w:val="00DB32E6"/>
    <w:rsid w:val="00DB33C0"/>
    <w:rsid w:val="00DB3578"/>
    <w:rsid w:val="00DB4060"/>
    <w:rsid w:val="00DB4B56"/>
    <w:rsid w:val="00DB4FE3"/>
    <w:rsid w:val="00DB560D"/>
    <w:rsid w:val="00DB604C"/>
    <w:rsid w:val="00DB6303"/>
    <w:rsid w:val="00DB6CA6"/>
    <w:rsid w:val="00DB718A"/>
    <w:rsid w:val="00DB7D7C"/>
    <w:rsid w:val="00DC0134"/>
    <w:rsid w:val="00DC06F6"/>
    <w:rsid w:val="00DC0B5D"/>
    <w:rsid w:val="00DC192E"/>
    <w:rsid w:val="00DC2781"/>
    <w:rsid w:val="00DC2CE6"/>
    <w:rsid w:val="00DC3152"/>
    <w:rsid w:val="00DC513A"/>
    <w:rsid w:val="00DC5CC0"/>
    <w:rsid w:val="00DC5CD8"/>
    <w:rsid w:val="00DC609E"/>
    <w:rsid w:val="00DC66EC"/>
    <w:rsid w:val="00DC6FC8"/>
    <w:rsid w:val="00DC7C90"/>
    <w:rsid w:val="00DD0961"/>
    <w:rsid w:val="00DD1780"/>
    <w:rsid w:val="00DD1885"/>
    <w:rsid w:val="00DD1F72"/>
    <w:rsid w:val="00DD2832"/>
    <w:rsid w:val="00DD2ADB"/>
    <w:rsid w:val="00DD31C7"/>
    <w:rsid w:val="00DD3B3D"/>
    <w:rsid w:val="00DD3BEC"/>
    <w:rsid w:val="00DD4030"/>
    <w:rsid w:val="00DD59A3"/>
    <w:rsid w:val="00DD5E61"/>
    <w:rsid w:val="00DD6D6A"/>
    <w:rsid w:val="00DE00A3"/>
    <w:rsid w:val="00DE1889"/>
    <w:rsid w:val="00DE1E67"/>
    <w:rsid w:val="00DE2A6E"/>
    <w:rsid w:val="00DE3510"/>
    <w:rsid w:val="00DE35CC"/>
    <w:rsid w:val="00DE3850"/>
    <w:rsid w:val="00DE419A"/>
    <w:rsid w:val="00DE42C8"/>
    <w:rsid w:val="00DE473C"/>
    <w:rsid w:val="00DE4BCB"/>
    <w:rsid w:val="00DE4FAF"/>
    <w:rsid w:val="00DE5A08"/>
    <w:rsid w:val="00DE5E4F"/>
    <w:rsid w:val="00DE6BA0"/>
    <w:rsid w:val="00DE6F1A"/>
    <w:rsid w:val="00DE7F6B"/>
    <w:rsid w:val="00DF23AD"/>
    <w:rsid w:val="00DF2414"/>
    <w:rsid w:val="00DF3B99"/>
    <w:rsid w:val="00DF3C18"/>
    <w:rsid w:val="00DF3FC5"/>
    <w:rsid w:val="00DF5020"/>
    <w:rsid w:val="00DF559A"/>
    <w:rsid w:val="00DF559C"/>
    <w:rsid w:val="00DF61DD"/>
    <w:rsid w:val="00DF66E9"/>
    <w:rsid w:val="00DF6A67"/>
    <w:rsid w:val="00DF6B33"/>
    <w:rsid w:val="00DF7058"/>
    <w:rsid w:val="00DF761A"/>
    <w:rsid w:val="00DF798F"/>
    <w:rsid w:val="00DF7CCA"/>
    <w:rsid w:val="00E0014E"/>
    <w:rsid w:val="00E00BA7"/>
    <w:rsid w:val="00E00CE6"/>
    <w:rsid w:val="00E01B09"/>
    <w:rsid w:val="00E02656"/>
    <w:rsid w:val="00E02C24"/>
    <w:rsid w:val="00E02E56"/>
    <w:rsid w:val="00E05D4A"/>
    <w:rsid w:val="00E0657A"/>
    <w:rsid w:val="00E069E6"/>
    <w:rsid w:val="00E06B20"/>
    <w:rsid w:val="00E06E82"/>
    <w:rsid w:val="00E0792E"/>
    <w:rsid w:val="00E07A0C"/>
    <w:rsid w:val="00E10115"/>
    <w:rsid w:val="00E11744"/>
    <w:rsid w:val="00E118A5"/>
    <w:rsid w:val="00E11CD4"/>
    <w:rsid w:val="00E12D1B"/>
    <w:rsid w:val="00E132FD"/>
    <w:rsid w:val="00E13475"/>
    <w:rsid w:val="00E13BF6"/>
    <w:rsid w:val="00E14265"/>
    <w:rsid w:val="00E14342"/>
    <w:rsid w:val="00E1473C"/>
    <w:rsid w:val="00E167A4"/>
    <w:rsid w:val="00E1703F"/>
    <w:rsid w:val="00E172AF"/>
    <w:rsid w:val="00E20168"/>
    <w:rsid w:val="00E206EA"/>
    <w:rsid w:val="00E207E2"/>
    <w:rsid w:val="00E20F40"/>
    <w:rsid w:val="00E2119C"/>
    <w:rsid w:val="00E213A5"/>
    <w:rsid w:val="00E21AAC"/>
    <w:rsid w:val="00E21B6A"/>
    <w:rsid w:val="00E22177"/>
    <w:rsid w:val="00E22A00"/>
    <w:rsid w:val="00E22FD9"/>
    <w:rsid w:val="00E2327A"/>
    <w:rsid w:val="00E234FD"/>
    <w:rsid w:val="00E2403A"/>
    <w:rsid w:val="00E24575"/>
    <w:rsid w:val="00E24584"/>
    <w:rsid w:val="00E24AFA"/>
    <w:rsid w:val="00E25FB3"/>
    <w:rsid w:val="00E26516"/>
    <w:rsid w:val="00E26A32"/>
    <w:rsid w:val="00E27BC7"/>
    <w:rsid w:val="00E27CF0"/>
    <w:rsid w:val="00E300C5"/>
    <w:rsid w:val="00E30799"/>
    <w:rsid w:val="00E31975"/>
    <w:rsid w:val="00E336C4"/>
    <w:rsid w:val="00E36864"/>
    <w:rsid w:val="00E37451"/>
    <w:rsid w:val="00E4043B"/>
    <w:rsid w:val="00E40F85"/>
    <w:rsid w:val="00E4123B"/>
    <w:rsid w:val="00E4313E"/>
    <w:rsid w:val="00E448C6"/>
    <w:rsid w:val="00E44E4E"/>
    <w:rsid w:val="00E451E5"/>
    <w:rsid w:val="00E45AB5"/>
    <w:rsid w:val="00E45AE7"/>
    <w:rsid w:val="00E460DC"/>
    <w:rsid w:val="00E46485"/>
    <w:rsid w:val="00E46816"/>
    <w:rsid w:val="00E468AC"/>
    <w:rsid w:val="00E46DE4"/>
    <w:rsid w:val="00E47039"/>
    <w:rsid w:val="00E4748F"/>
    <w:rsid w:val="00E47637"/>
    <w:rsid w:val="00E47909"/>
    <w:rsid w:val="00E47F79"/>
    <w:rsid w:val="00E505DF"/>
    <w:rsid w:val="00E50739"/>
    <w:rsid w:val="00E516A1"/>
    <w:rsid w:val="00E527F0"/>
    <w:rsid w:val="00E5370B"/>
    <w:rsid w:val="00E53D67"/>
    <w:rsid w:val="00E5433C"/>
    <w:rsid w:val="00E54C24"/>
    <w:rsid w:val="00E55888"/>
    <w:rsid w:val="00E558D5"/>
    <w:rsid w:val="00E572F7"/>
    <w:rsid w:val="00E60B07"/>
    <w:rsid w:val="00E61512"/>
    <w:rsid w:val="00E61E4C"/>
    <w:rsid w:val="00E623D1"/>
    <w:rsid w:val="00E6254A"/>
    <w:rsid w:val="00E6294C"/>
    <w:rsid w:val="00E62E48"/>
    <w:rsid w:val="00E63648"/>
    <w:rsid w:val="00E64BC4"/>
    <w:rsid w:val="00E65440"/>
    <w:rsid w:val="00E65ED6"/>
    <w:rsid w:val="00E65FD9"/>
    <w:rsid w:val="00E661BE"/>
    <w:rsid w:val="00E66218"/>
    <w:rsid w:val="00E66D78"/>
    <w:rsid w:val="00E67717"/>
    <w:rsid w:val="00E705BC"/>
    <w:rsid w:val="00E71099"/>
    <w:rsid w:val="00E714D7"/>
    <w:rsid w:val="00E71FB0"/>
    <w:rsid w:val="00E735AE"/>
    <w:rsid w:val="00E73D83"/>
    <w:rsid w:val="00E7470F"/>
    <w:rsid w:val="00E75FC4"/>
    <w:rsid w:val="00E760AA"/>
    <w:rsid w:val="00E76232"/>
    <w:rsid w:val="00E76AA0"/>
    <w:rsid w:val="00E76F15"/>
    <w:rsid w:val="00E7793F"/>
    <w:rsid w:val="00E77EFD"/>
    <w:rsid w:val="00E802B3"/>
    <w:rsid w:val="00E8072B"/>
    <w:rsid w:val="00E813E0"/>
    <w:rsid w:val="00E81917"/>
    <w:rsid w:val="00E82D02"/>
    <w:rsid w:val="00E836A3"/>
    <w:rsid w:val="00E846AC"/>
    <w:rsid w:val="00E84B53"/>
    <w:rsid w:val="00E84F6B"/>
    <w:rsid w:val="00E85244"/>
    <w:rsid w:val="00E85FF0"/>
    <w:rsid w:val="00E86BC9"/>
    <w:rsid w:val="00E87089"/>
    <w:rsid w:val="00E87398"/>
    <w:rsid w:val="00E87774"/>
    <w:rsid w:val="00E8794B"/>
    <w:rsid w:val="00E87974"/>
    <w:rsid w:val="00E90C10"/>
    <w:rsid w:val="00E913E7"/>
    <w:rsid w:val="00E91A80"/>
    <w:rsid w:val="00E91D86"/>
    <w:rsid w:val="00E91E94"/>
    <w:rsid w:val="00E91EC1"/>
    <w:rsid w:val="00E92835"/>
    <w:rsid w:val="00E92EB5"/>
    <w:rsid w:val="00E93054"/>
    <w:rsid w:val="00E9318C"/>
    <w:rsid w:val="00E931CF"/>
    <w:rsid w:val="00E93BC2"/>
    <w:rsid w:val="00E944D4"/>
    <w:rsid w:val="00E94EB8"/>
    <w:rsid w:val="00E958F0"/>
    <w:rsid w:val="00E964EA"/>
    <w:rsid w:val="00E96E36"/>
    <w:rsid w:val="00E9771E"/>
    <w:rsid w:val="00E9798C"/>
    <w:rsid w:val="00EA0162"/>
    <w:rsid w:val="00EA059B"/>
    <w:rsid w:val="00EA0E7B"/>
    <w:rsid w:val="00EA13D3"/>
    <w:rsid w:val="00EA2FE6"/>
    <w:rsid w:val="00EA35C3"/>
    <w:rsid w:val="00EA4106"/>
    <w:rsid w:val="00EA415F"/>
    <w:rsid w:val="00EA42ED"/>
    <w:rsid w:val="00EA580C"/>
    <w:rsid w:val="00EA5DF3"/>
    <w:rsid w:val="00EA6652"/>
    <w:rsid w:val="00EA7BE8"/>
    <w:rsid w:val="00EA7EA4"/>
    <w:rsid w:val="00EB02E3"/>
    <w:rsid w:val="00EB0C54"/>
    <w:rsid w:val="00EB215B"/>
    <w:rsid w:val="00EB297E"/>
    <w:rsid w:val="00EB301E"/>
    <w:rsid w:val="00EB3FCA"/>
    <w:rsid w:val="00EB46EF"/>
    <w:rsid w:val="00EB471A"/>
    <w:rsid w:val="00EB4AA9"/>
    <w:rsid w:val="00EB5C20"/>
    <w:rsid w:val="00EB6180"/>
    <w:rsid w:val="00EB7608"/>
    <w:rsid w:val="00EB7971"/>
    <w:rsid w:val="00EC087E"/>
    <w:rsid w:val="00EC08F2"/>
    <w:rsid w:val="00EC0A16"/>
    <w:rsid w:val="00EC0F4B"/>
    <w:rsid w:val="00EC112D"/>
    <w:rsid w:val="00EC1D59"/>
    <w:rsid w:val="00EC263F"/>
    <w:rsid w:val="00EC2B3F"/>
    <w:rsid w:val="00EC322D"/>
    <w:rsid w:val="00EC36B9"/>
    <w:rsid w:val="00EC3B33"/>
    <w:rsid w:val="00EC4205"/>
    <w:rsid w:val="00EC6EEB"/>
    <w:rsid w:val="00EC7A7B"/>
    <w:rsid w:val="00EC7B26"/>
    <w:rsid w:val="00ED032F"/>
    <w:rsid w:val="00ED06FB"/>
    <w:rsid w:val="00ED088A"/>
    <w:rsid w:val="00ED14D1"/>
    <w:rsid w:val="00ED2196"/>
    <w:rsid w:val="00ED2BFD"/>
    <w:rsid w:val="00ED3162"/>
    <w:rsid w:val="00ED430A"/>
    <w:rsid w:val="00ED4879"/>
    <w:rsid w:val="00ED5670"/>
    <w:rsid w:val="00ED605F"/>
    <w:rsid w:val="00ED6207"/>
    <w:rsid w:val="00ED6458"/>
    <w:rsid w:val="00ED7137"/>
    <w:rsid w:val="00ED71C3"/>
    <w:rsid w:val="00ED7206"/>
    <w:rsid w:val="00ED7A8E"/>
    <w:rsid w:val="00ED7CEC"/>
    <w:rsid w:val="00ED7E1C"/>
    <w:rsid w:val="00EE029F"/>
    <w:rsid w:val="00EE0701"/>
    <w:rsid w:val="00EE17C0"/>
    <w:rsid w:val="00EE3113"/>
    <w:rsid w:val="00EE31D4"/>
    <w:rsid w:val="00EE3398"/>
    <w:rsid w:val="00EE3FB6"/>
    <w:rsid w:val="00EE3FF1"/>
    <w:rsid w:val="00EE49C2"/>
    <w:rsid w:val="00EE4B88"/>
    <w:rsid w:val="00EE5FF3"/>
    <w:rsid w:val="00EE603D"/>
    <w:rsid w:val="00EE629F"/>
    <w:rsid w:val="00EE682E"/>
    <w:rsid w:val="00EE7430"/>
    <w:rsid w:val="00EE77BB"/>
    <w:rsid w:val="00EF0BD7"/>
    <w:rsid w:val="00EF2946"/>
    <w:rsid w:val="00EF4B42"/>
    <w:rsid w:val="00EF4D16"/>
    <w:rsid w:val="00EF4F79"/>
    <w:rsid w:val="00EF5634"/>
    <w:rsid w:val="00EF5D80"/>
    <w:rsid w:val="00EF6AF8"/>
    <w:rsid w:val="00EF7DA6"/>
    <w:rsid w:val="00F00304"/>
    <w:rsid w:val="00F017E6"/>
    <w:rsid w:val="00F0274E"/>
    <w:rsid w:val="00F02D5C"/>
    <w:rsid w:val="00F02FD6"/>
    <w:rsid w:val="00F03423"/>
    <w:rsid w:val="00F038A9"/>
    <w:rsid w:val="00F03D0B"/>
    <w:rsid w:val="00F04156"/>
    <w:rsid w:val="00F04CB3"/>
    <w:rsid w:val="00F053B1"/>
    <w:rsid w:val="00F062A9"/>
    <w:rsid w:val="00F07A1B"/>
    <w:rsid w:val="00F07B90"/>
    <w:rsid w:val="00F10C2B"/>
    <w:rsid w:val="00F116A6"/>
    <w:rsid w:val="00F118D8"/>
    <w:rsid w:val="00F12591"/>
    <w:rsid w:val="00F13526"/>
    <w:rsid w:val="00F14030"/>
    <w:rsid w:val="00F14505"/>
    <w:rsid w:val="00F15207"/>
    <w:rsid w:val="00F152A7"/>
    <w:rsid w:val="00F15B2B"/>
    <w:rsid w:val="00F15F73"/>
    <w:rsid w:val="00F161C2"/>
    <w:rsid w:val="00F16F85"/>
    <w:rsid w:val="00F177DA"/>
    <w:rsid w:val="00F202D7"/>
    <w:rsid w:val="00F2043F"/>
    <w:rsid w:val="00F20A2F"/>
    <w:rsid w:val="00F20DA6"/>
    <w:rsid w:val="00F20EA6"/>
    <w:rsid w:val="00F21B18"/>
    <w:rsid w:val="00F229BB"/>
    <w:rsid w:val="00F230DD"/>
    <w:rsid w:val="00F238B2"/>
    <w:rsid w:val="00F23F49"/>
    <w:rsid w:val="00F24E40"/>
    <w:rsid w:val="00F25B43"/>
    <w:rsid w:val="00F26465"/>
    <w:rsid w:val="00F267A4"/>
    <w:rsid w:val="00F26EDC"/>
    <w:rsid w:val="00F27882"/>
    <w:rsid w:val="00F27C10"/>
    <w:rsid w:val="00F30549"/>
    <w:rsid w:val="00F3056A"/>
    <w:rsid w:val="00F316C3"/>
    <w:rsid w:val="00F32261"/>
    <w:rsid w:val="00F32E4D"/>
    <w:rsid w:val="00F331BA"/>
    <w:rsid w:val="00F34390"/>
    <w:rsid w:val="00F34981"/>
    <w:rsid w:val="00F34F1E"/>
    <w:rsid w:val="00F35345"/>
    <w:rsid w:val="00F3641C"/>
    <w:rsid w:val="00F37178"/>
    <w:rsid w:val="00F37FEC"/>
    <w:rsid w:val="00F409BE"/>
    <w:rsid w:val="00F418A4"/>
    <w:rsid w:val="00F42335"/>
    <w:rsid w:val="00F42CAA"/>
    <w:rsid w:val="00F433CB"/>
    <w:rsid w:val="00F435E8"/>
    <w:rsid w:val="00F438BB"/>
    <w:rsid w:val="00F44659"/>
    <w:rsid w:val="00F44C44"/>
    <w:rsid w:val="00F46EDC"/>
    <w:rsid w:val="00F47FDA"/>
    <w:rsid w:val="00F500F3"/>
    <w:rsid w:val="00F502AA"/>
    <w:rsid w:val="00F50E39"/>
    <w:rsid w:val="00F510D1"/>
    <w:rsid w:val="00F511D9"/>
    <w:rsid w:val="00F52642"/>
    <w:rsid w:val="00F52B34"/>
    <w:rsid w:val="00F52B6E"/>
    <w:rsid w:val="00F52BF2"/>
    <w:rsid w:val="00F52D31"/>
    <w:rsid w:val="00F537CC"/>
    <w:rsid w:val="00F53C27"/>
    <w:rsid w:val="00F5427E"/>
    <w:rsid w:val="00F5447F"/>
    <w:rsid w:val="00F55585"/>
    <w:rsid w:val="00F56007"/>
    <w:rsid w:val="00F560DC"/>
    <w:rsid w:val="00F561DD"/>
    <w:rsid w:val="00F57278"/>
    <w:rsid w:val="00F5760E"/>
    <w:rsid w:val="00F6028D"/>
    <w:rsid w:val="00F6076D"/>
    <w:rsid w:val="00F61066"/>
    <w:rsid w:val="00F616AA"/>
    <w:rsid w:val="00F61FE2"/>
    <w:rsid w:val="00F628A9"/>
    <w:rsid w:val="00F63766"/>
    <w:rsid w:val="00F63B1E"/>
    <w:rsid w:val="00F645D3"/>
    <w:rsid w:val="00F651C2"/>
    <w:rsid w:val="00F65358"/>
    <w:rsid w:val="00F670F9"/>
    <w:rsid w:val="00F676A1"/>
    <w:rsid w:val="00F67BC4"/>
    <w:rsid w:val="00F67FDC"/>
    <w:rsid w:val="00F70F2B"/>
    <w:rsid w:val="00F71CE2"/>
    <w:rsid w:val="00F729C4"/>
    <w:rsid w:val="00F72B50"/>
    <w:rsid w:val="00F72C91"/>
    <w:rsid w:val="00F7335E"/>
    <w:rsid w:val="00F73834"/>
    <w:rsid w:val="00F73852"/>
    <w:rsid w:val="00F73A58"/>
    <w:rsid w:val="00F73E72"/>
    <w:rsid w:val="00F74029"/>
    <w:rsid w:val="00F745F1"/>
    <w:rsid w:val="00F749D0"/>
    <w:rsid w:val="00F74D9D"/>
    <w:rsid w:val="00F74DA2"/>
    <w:rsid w:val="00F753CB"/>
    <w:rsid w:val="00F754A5"/>
    <w:rsid w:val="00F7572D"/>
    <w:rsid w:val="00F768A8"/>
    <w:rsid w:val="00F76FAC"/>
    <w:rsid w:val="00F773CF"/>
    <w:rsid w:val="00F779EE"/>
    <w:rsid w:val="00F801BB"/>
    <w:rsid w:val="00F80E03"/>
    <w:rsid w:val="00F81BF2"/>
    <w:rsid w:val="00F81DCD"/>
    <w:rsid w:val="00F81EA0"/>
    <w:rsid w:val="00F8327B"/>
    <w:rsid w:val="00F835C9"/>
    <w:rsid w:val="00F83F99"/>
    <w:rsid w:val="00F843C8"/>
    <w:rsid w:val="00F8482C"/>
    <w:rsid w:val="00F85097"/>
    <w:rsid w:val="00F85C9D"/>
    <w:rsid w:val="00F8608E"/>
    <w:rsid w:val="00F87C6B"/>
    <w:rsid w:val="00F90A0B"/>
    <w:rsid w:val="00F90BAA"/>
    <w:rsid w:val="00F914CE"/>
    <w:rsid w:val="00F924FD"/>
    <w:rsid w:val="00F930FE"/>
    <w:rsid w:val="00F93EA8"/>
    <w:rsid w:val="00F95549"/>
    <w:rsid w:val="00F95B5C"/>
    <w:rsid w:val="00F95BFC"/>
    <w:rsid w:val="00F95ED3"/>
    <w:rsid w:val="00F9633E"/>
    <w:rsid w:val="00F971BC"/>
    <w:rsid w:val="00F97F02"/>
    <w:rsid w:val="00FA0D44"/>
    <w:rsid w:val="00FA1D73"/>
    <w:rsid w:val="00FA1EB7"/>
    <w:rsid w:val="00FA2528"/>
    <w:rsid w:val="00FA320B"/>
    <w:rsid w:val="00FA3A40"/>
    <w:rsid w:val="00FA42B0"/>
    <w:rsid w:val="00FA4C94"/>
    <w:rsid w:val="00FA58BA"/>
    <w:rsid w:val="00FA5A32"/>
    <w:rsid w:val="00FA5B2F"/>
    <w:rsid w:val="00FA5D2F"/>
    <w:rsid w:val="00FA6111"/>
    <w:rsid w:val="00FA74F1"/>
    <w:rsid w:val="00FA7D48"/>
    <w:rsid w:val="00FA7E73"/>
    <w:rsid w:val="00FB0156"/>
    <w:rsid w:val="00FB0E4F"/>
    <w:rsid w:val="00FB11D1"/>
    <w:rsid w:val="00FB3AE5"/>
    <w:rsid w:val="00FB4190"/>
    <w:rsid w:val="00FB54A3"/>
    <w:rsid w:val="00FB59B3"/>
    <w:rsid w:val="00FB5C03"/>
    <w:rsid w:val="00FB5E39"/>
    <w:rsid w:val="00FB6039"/>
    <w:rsid w:val="00FB6150"/>
    <w:rsid w:val="00FB6199"/>
    <w:rsid w:val="00FB6699"/>
    <w:rsid w:val="00FB7830"/>
    <w:rsid w:val="00FC0396"/>
    <w:rsid w:val="00FC1426"/>
    <w:rsid w:val="00FC14D7"/>
    <w:rsid w:val="00FC1533"/>
    <w:rsid w:val="00FC16A1"/>
    <w:rsid w:val="00FC1B22"/>
    <w:rsid w:val="00FC2734"/>
    <w:rsid w:val="00FC28FF"/>
    <w:rsid w:val="00FC3C9B"/>
    <w:rsid w:val="00FC3DAD"/>
    <w:rsid w:val="00FC3E36"/>
    <w:rsid w:val="00FC3FA3"/>
    <w:rsid w:val="00FC494A"/>
    <w:rsid w:val="00FC50C3"/>
    <w:rsid w:val="00FC53EC"/>
    <w:rsid w:val="00FC5846"/>
    <w:rsid w:val="00FC58AB"/>
    <w:rsid w:val="00FC5FD2"/>
    <w:rsid w:val="00FC663A"/>
    <w:rsid w:val="00FC6910"/>
    <w:rsid w:val="00FC749E"/>
    <w:rsid w:val="00FC7B26"/>
    <w:rsid w:val="00FD2ABE"/>
    <w:rsid w:val="00FD3604"/>
    <w:rsid w:val="00FD3634"/>
    <w:rsid w:val="00FD36DD"/>
    <w:rsid w:val="00FD4502"/>
    <w:rsid w:val="00FD4BB7"/>
    <w:rsid w:val="00FD56B5"/>
    <w:rsid w:val="00FD5A6C"/>
    <w:rsid w:val="00FD6BCD"/>
    <w:rsid w:val="00FD71D5"/>
    <w:rsid w:val="00FD7F59"/>
    <w:rsid w:val="00FE0A7D"/>
    <w:rsid w:val="00FE221A"/>
    <w:rsid w:val="00FE3125"/>
    <w:rsid w:val="00FE3AF6"/>
    <w:rsid w:val="00FE5264"/>
    <w:rsid w:val="00FE5B8E"/>
    <w:rsid w:val="00FE6A3A"/>
    <w:rsid w:val="00FF0E01"/>
    <w:rsid w:val="00FF1867"/>
    <w:rsid w:val="00FF18E0"/>
    <w:rsid w:val="00FF21F3"/>
    <w:rsid w:val="00FF25EE"/>
    <w:rsid w:val="00FF29D9"/>
    <w:rsid w:val="00FF2CA7"/>
    <w:rsid w:val="00FF34CF"/>
    <w:rsid w:val="00FF35C9"/>
    <w:rsid w:val="00FF39E1"/>
    <w:rsid w:val="00FF47BF"/>
    <w:rsid w:val="00FF4A58"/>
    <w:rsid w:val="00FF53CE"/>
    <w:rsid w:val="00FF55AF"/>
    <w:rsid w:val="00FF5C5B"/>
    <w:rsid w:val="00FF693F"/>
    <w:rsid w:val="00FF6EF2"/>
    <w:rsid w:val="00FF7D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1175"/>
    <w:pPr>
      <w:suppressAutoHyphens/>
      <w:spacing w:line="100" w:lineRule="atLeast"/>
    </w:pPr>
    <w:rPr>
      <w:rFonts w:eastAsia="Calibri" w:cs="Arial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453073"/>
    <w:pPr>
      <w:numPr>
        <w:numId w:val="20"/>
      </w:numPr>
      <w:tabs>
        <w:tab w:val="left" w:pos="0"/>
      </w:tabs>
      <w:spacing w:before="120" w:after="120" w:line="360" w:lineRule="auto"/>
      <w:jc w:val="both"/>
      <w:outlineLvl w:val="0"/>
    </w:pPr>
    <w:rPr>
      <w:rFonts w:asciiTheme="minorHAnsi" w:eastAsia="Arial" w:hAnsiTheme="minorHAnsi"/>
      <w:b/>
      <w:sz w:val="28"/>
      <w:szCs w:val="2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01F94"/>
    <w:pPr>
      <w:numPr>
        <w:ilvl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B35A02"/>
    <w:pPr>
      <w:numPr>
        <w:ilvl w:val="2"/>
      </w:numPr>
      <w:outlineLvl w:val="2"/>
    </w:pPr>
    <w:rPr>
      <w:b w:val="0"/>
      <w:u w:val="single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61259C"/>
    <w:pPr>
      <w:numPr>
        <w:ilvl w:val="3"/>
      </w:numPr>
      <w:ind w:left="1544"/>
      <w:outlineLvl w:val="3"/>
    </w:pPr>
    <w:rPr>
      <w:u w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D85D21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rsid w:val="00313FB4"/>
    <w:rPr>
      <w:rFonts w:eastAsia="Calibri" w:cs="Arial"/>
    </w:rPr>
  </w:style>
  <w:style w:type="character" w:customStyle="1" w:styleId="Ttulo1Char">
    <w:name w:val="Título 1 Char"/>
    <w:basedOn w:val="Fontepargpadro"/>
    <w:link w:val="Ttulo1"/>
    <w:uiPriority w:val="9"/>
    <w:rsid w:val="00453073"/>
    <w:rPr>
      <w:rFonts w:asciiTheme="minorHAnsi" w:eastAsia="Arial" w:hAnsiTheme="minorHAnsi" w:cs="Arial"/>
      <w:b/>
      <w:sz w:val="28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601F94"/>
    <w:rPr>
      <w:rFonts w:asciiTheme="minorHAnsi" w:eastAsia="Arial" w:hAnsiTheme="minorHAnsi" w:cs="Arial"/>
      <w:b/>
      <w:sz w:val="24"/>
      <w:szCs w:val="22"/>
    </w:rPr>
  </w:style>
  <w:style w:type="character" w:customStyle="1" w:styleId="Ttulo3Char">
    <w:name w:val="Título 3 Char"/>
    <w:basedOn w:val="Fontepargpadro"/>
    <w:link w:val="Ttulo3"/>
    <w:uiPriority w:val="9"/>
    <w:rsid w:val="00B35A02"/>
    <w:rPr>
      <w:rFonts w:ascii="Arial" w:eastAsia="Arial" w:hAnsi="Arial" w:cs="Arial"/>
      <w:sz w:val="22"/>
      <w:szCs w:val="22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61259C"/>
    <w:rPr>
      <w:rFonts w:ascii="Arial" w:eastAsia="Arial" w:hAnsi="Arial" w:cs="Arial"/>
      <w:sz w:val="22"/>
      <w:szCs w:val="22"/>
    </w:rPr>
  </w:style>
  <w:style w:type="character" w:customStyle="1" w:styleId="TextodebaloChar">
    <w:name w:val="Texto de balão Char"/>
    <w:basedOn w:val="Fontepargpadro"/>
    <w:rsid w:val="00D85D21"/>
    <w:rPr>
      <w:rFonts w:ascii="Tahoma" w:eastAsia="Calibri" w:hAnsi="Tahoma" w:cs="Tahoma"/>
      <w:sz w:val="16"/>
      <w:szCs w:val="16"/>
      <w:lang w:eastAsia="pt-BR"/>
    </w:rPr>
  </w:style>
  <w:style w:type="character" w:customStyle="1" w:styleId="InternetLink">
    <w:name w:val="Internet Link"/>
    <w:basedOn w:val="Fontepargpadro"/>
    <w:rsid w:val="00D85D21"/>
    <w:rPr>
      <w:color w:val="0000FF"/>
      <w:u w:val="single"/>
    </w:rPr>
  </w:style>
  <w:style w:type="character" w:customStyle="1" w:styleId="CabealhoChar">
    <w:name w:val="Cabeçalho Char"/>
    <w:basedOn w:val="Fontepargpadro"/>
    <w:uiPriority w:val="99"/>
    <w:rsid w:val="00D85D21"/>
    <w:rPr>
      <w:rFonts w:ascii="Calibri" w:eastAsia="Calibri" w:hAnsi="Calibri" w:cs="Arial"/>
      <w:sz w:val="20"/>
      <w:szCs w:val="20"/>
      <w:lang w:eastAsia="pt-BR"/>
    </w:rPr>
  </w:style>
  <w:style w:type="character" w:customStyle="1" w:styleId="RodapChar">
    <w:name w:val="Rodapé Char"/>
    <w:basedOn w:val="Fontepargpadro"/>
    <w:rsid w:val="00D85D21"/>
    <w:rPr>
      <w:rFonts w:ascii="Calibri" w:eastAsia="Calibri" w:hAnsi="Calibri" w:cs="Arial"/>
      <w:sz w:val="20"/>
      <w:szCs w:val="20"/>
      <w:lang w:eastAsia="pt-BR"/>
    </w:rPr>
  </w:style>
  <w:style w:type="character" w:customStyle="1" w:styleId="ListLabel1">
    <w:name w:val="ListLabel 1"/>
    <w:rsid w:val="00D85D21"/>
    <w:rPr>
      <w:b w:val="0"/>
    </w:rPr>
  </w:style>
  <w:style w:type="paragraph" w:customStyle="1" w:styleId="Heading">
    <w:name w:val="Heading"/>
    <w:basedOn w:val="Normal"/>
    <w:next w:val="TextBody"/>
    <w:rsid w:val="00D85D21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Normal"/>
    <w:rsid w:val="00D85D21"/>
    <w:pPr>
      <w:spacing w:after="120"/>
    </w:pPr>
  </w:style>
  <w:style w:type="paragraph" w:styleId="Lista">
    <w:name w:val="List"/>
    <w:basedOn w:val="TextBody"/>
    <w:rsid w:val="00D85D21"/>
    <w:rPr>
      <w:rFonts w:cs="Lucida Sans"/>
    </w:rPr>
  </w:style>
  <w:style w:type="paragraph" w:customStyle="1" w:styleId="Legenda1">
    <w:name w:val="Legenda1"/>
    <w:basedOn w:val="Normal"/>
    <w:rsid w:val="00D85D2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rsid w:val="00D85D21"/>
    <w:pPr>
      <w:suppressLineNumbers/>
    </w:pPr>
    <w:rPr>
      <w:rFonts w:cs="Lucida Sans"/>
    </w:rPr>
  </w:style>
  <w:style w:type="paragraph" w:styleId="Textodebalo">
    <w:name w:val="Balloon Text"/>
    <w:basedOn w:val="Normal"/>
    <w:rsid w:val="00D85D21"/>
    <w:rPr>
      <w:rFonts w:ascii="Tahoma" w:hAnsi="Tahoma" w:cs="Tahoma"/>
      <w:sz w:val="16"/>
      <w:szCs w:val="16"/>
    </w:rPr>
  </w:style>
  <w:style w:type="paragraph" w:customStyle="1" w:styleId="Cabealho1">
    <w:name w:val="Cabeçalho1"/>
    <w:basedOn w:val="Normal"/>
    <w:rsid w:val="00D85D21"/>
    <w:pPr>
      <w:tabs>
        <w:tab w:val="center" w:pos="4252"/>
        <w:tab w:val="right" w:pos="8504"/>
      </w:tabs>
    </w:pPr>
  </w:style>
  <w:style w:type="paragraph" w:customStyle="1" w:styleId="Rodap1">
    <w:name w:val="Rodapé1"/>
    <w:basedOn w:val="Normal"/>
    <w:rsid w:val="00D85D21"/>
    <w:pPr>
      <w:tabs>
        <w:tab w:val="center" w:pos="4252"/>
        <w:tab w:val="right" w:pos="8504"/>
      </w:tabs>
    </w:pPr>
  </w:style>
  <w:style w:type="paragraph" w:customStyle="1" w:styleId="alinea">
    <w:name w:val="alinea"/>
    <w:basedOn w:val="Normal"/>
    <w:rsid w:val="00D618F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1"/>
    <w:uiPriority w:val="99"/>
    <w:unhideWhenUsed/>
    <w:rsid w:val="001E7FE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semiHidden/>
    <w:rsid w:val="001E7FE0"/>
    <w:rPr>
      <w:rFonts w:eastAsia="Calibri" w:cs="Arial"/>
    </w:rPr>
  </w:style>
  <w:style w:type="paragraph" w:styleId="Rodap">
    <w:name w:val="footer"/>
    <w:basedOn w:val="Normal"/>
    <w:link w:val="RodapChar1"/>
    <w:uiPriority w:val="99"/>
    <w:unhideWhenUsed/>
    <w:rsid w:val="001E7FE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1">
    <w:name w:val="Rodapé Char1"/>
    <w:basedOn w:val="Fontepargpadro"/>
    <w:link w:val="Rodap"/>
    <w:uiPriority w:val="99"/>
    <w:rsid w:val="001E7FE0"/>
    <w:rPr>
      <w:rFonts w:eastAsia="Calibri" w:cs="Arial"/>
    </w:rPr>
  </w:style>
  <w:style w:type="paragraph" w:styleId="SemEspaamento">
    <w:name w:val="No Spacing"/>
    <w:basedOn w:val="Normal"/>
    <w:next w:val="Normal"/>
    <w:link w:val="SemEspaamentoChar"/>
    <w:uiPriority w:val="1"/>
    <w:qFormat/>
    <w:rsid w:val="00013F5A"/>
    <w:pPr>
      <w:spacing w:before="240" w:after="240" w:line="240" w:lineRule="auto"/>
      <w:jc w:val="both"/>
    </w:pPr>
    <w:rPr>
      <w:rFonts w:ascii="Arial" w:eastAsiaTheme="minorEastAsia" w:hAnsi="Arial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13F5A"/>
    <w:rPr>
      <w:rFonts w:ascii="Arial" w:eastAsiaTheme="minorEastAsia" w:hAnsi="Arial" w:cstheme="minorBidi"/>
      <w:sz w:val="22"/>
      <w:szCs w:val="22"/>
    </w:rPr>
  </w:style>
  <w:style w:type="table" w:styleId="Tabelacomgrade">
    <w:name w:val="Table Grid"/>
    <w:basedOn w:val="Tabelanormal"/>
    <w:uiPriority w:val="59"/>
    <w:unhideWhenUsed/>
    <w:rsid w:val="00F637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F63766"/>
    <w:pPr>
      <w:suppressAutoHyphens w:val="0"/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3A1B65"/>
    <w:pPr>
      <w:tabs>
        <w:tab w:val="left" w:pos="400"/>
        <w:tab w:val="right" w:leader="dot" w:pos="9356"/>
      </w:tabs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74729"/>
    <w:pPr>
      <w:tabs>
        <w:tab w:val="left" w:pos="880"/>
        <w:tab w:val="right" w:leader="dot" w:pos="9356"/>
      </w:tabs>
      <w:spacing w:after="100"/>
      <w:ind w:left="200"/>
      <w:jc w:val="both"/>
    </w:pPr>
  </w:style>
  <w:style w:type="character" w:styleId="Hyperlink">
    <w:name w:val="Hyperlink"/>
    <w:basedOn w:val="Fontepargpadro"/>
    <w:uiPriority w:val="99"/>
    <w:unhideWhenUsed/>
    <w:rsid w:val="00043405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01F21"/>
    <w:pPr>
      <w:tabs>
        <w:tab w:val="left" w:pos="1100"/>
        <w:tab w:val="right" w:leader="dot" w:pos="9356"/>
      </w:tabs>
      <w:spacing w:after="100"/>
      <w:ind w:left="400"/>
    </w:pPr>
    <w:rPr>
      <w:b/>
      <w:noProof/>
    </w:rPr>
  </w:style>
  <w:style w:type="paragraph" w:styleId="Subttulo">
    <w:name w:val="Subtitle"/>
    <w:aliases w:val="TÍTULO"/>
    <w:basedOn w:val="Normal"/>
    <w:next w:val="Normal"/>
    <w:link w:val="SubttuloChar"/>
    <w:uiPriority w:val="11"/>
    <w:qFormat/>
    <w:rsid w:val="009037E9"/>
    <w:pPr>
      <w:numPr>
        <w:ilvl w:val="1"/>
      </w:numPr>
      <w:spacing w:after="160"/>
    </w:pPr>
    <w:rPr>
      <w:rFonts w:ascii="Arial" w:eastAsiaTheme="minorEastAsia" w:hAnsi="Arial" w:cstheme="minorBidi"/>
      <w:color w:val="5A5A5A" w:themeColor="text1" w:themeTint="A5"/>
      <w:spacing w:val="15"/>
      <w:sz w:val="24"/>
      <w:szCs w:val="22"/>
    </w:rPr>
  </w:style>
  <w:style w:type="character" w:customStyle="1" w:styleId="SubttuloChar">
    <w:name w:val="Subtítulo Char"/>
    <w:aliases w:val="TÍTULO Char"/>
    <w:basedOn w:val="Fontepargpadro"/>
    <w:link w:val="Subttulo"/>
    <w:uiPriority w:val="11"/>
    <w:rsid w:val="009037E9"/>
    <w:rPr>
      <w:rFonts w:ascii="Arial" w:eastAsiaTheme="minorEastAsia" w:hAnsi="Arial" w:cstheme="minorBidi"/>
      <w:color w:val="5A5A5A" w:themeColor="text1" w:themeTint="A5"/>
      <w:spacing w:val="15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81FB9"/>
    <w:rPr>
      <w:color w:val="605E5C"/>
      <w:shd w:val="clear" w:color="auto" w:fill="E1DFDD"/>
    </w:rPr>
  </w:style>
  <w:style w:type="table" w:customStyle="1" w:styleId="PlainTable2">
    <w:name w:val="Plain Table 2"/>
    <w:basedOn w:val="Tabelanormal"/>
    <w:uiPriority w:val="42"/>
    <w:rsid w:val="0069196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3C2EF1"/>
    <w:rPr>
      <w:b/>
      <w:bCs/>
    </w:rPr>
  </w:style>
  <w:style w:type="character" w:customStyle="1" w:styleId="fontstyle01">
    <w:name w:val="fontstyle01"/>
    <w:basedOn w:val="Fontepargpadro"/>
    <w:rsid w:val="00C83CE9"/>
    <w:rPr>
      <w:rFonts w:ascii="Courier" w:hAnsi="Courier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Fontepargpadro"/>
    <w:rsid w:val="00AB0AC4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customStyle="1" w:styleId="PlainTable21">
    <w:name w:val="Plain Table 21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3">
    <w:name w:val="Plain Table 23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o">
    <w:name w:val="Revision"/>
    <w:hidden/>
    <w:uiPriority w:val="99"/>
    <w:semiHidden/>
    <w:rsid w:val="00904F2B"/>
    <w:rPr>
      <w:rFonts w:eastAsia="Calibri" w:cs="Arial"/>
    </w:rPr>
  </w:style>
  <w:style w:type="table" w:customStyle="1" w:styleId="PlainTable211">
    <w:name w:val="Plain Table 211"/>
    <w:basedOn w:val="Tabelanormal"/>
    <w:uiPriority w:val="42"/>
    <w:rsid w:val="00234D8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1">
    <w:name w:val="Plain Table 221"/>
    <w:basedOn w:val="Tabelanormal"/>
    <w:uiPriority w:val="42"/>
    <w:rsid w:val="00234D8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4">
    <w:name w:val="Plain Table 24"/>
    <w:basedOn w:val="Tabelanormal"/>
    <w:uiPriority w:val="42"/>
    <w:rsid w:val="004C234E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F9633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53073"/>
    <w:pPr>
      <w:widowControl w:val="0"/>
      <w:suppressAutoHyphens w:val="0"/>
      <w:autoSpaceDE w:val="0"/>
      <w:autoSpaceDN w:val="0"/>
      <w:spacing w:line="240" w:lineRule="auto"/>
    </w:pPr>
    <w:rPr>
      <w:rFonts w:asciiTheme="minorHAnsi" w:eastAsia="Arial MT" w:hAnsiTheme="minorHAnsi" w:cs="Arial MT"/>
      <w:b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53073"/>
    <w:rPr>
      <w:rFonts w:asciiTheme="minorHAnsi" w:eastAsia="Arial MT" w:hAnsiTheme="minorHAnsi" w:cs="Arial MT"/>
      <w:b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F9633E"/>
    <w:pPr>
      <w:widowControl w:val="0"/>
      <w:suppressAutoHyphens w:val="0"/>
      <w:autoSpaceDE w:val="0"/>
      <w:autoSpaceDN w:val="0"/>
      <w:spacing w:line="240" w:lineRule="auto"/>
      <w:jc w:val="right"/>
    </w:pPr>
    <w:rPr>
      <w:rFonts w:cs="Calibri"/>
      <w:sz w:val="22"/>
      <w:szCs w:val="22"/>
      <w:lang w:val="pt-PT" w:eastAsia="en-US"/>
    </w:rPr>
  </w:style>
  <w:style w:type="paragraph" w:styleId="NormalWeb">
    <w:name w:val="Normal (Web)"/>
    <w:basedOn w:val="Normal"/>
    <w:uiPriority w:val="99"/>
    <w:semiHidden/>
    <w:unhideWhenUsed/>
    <w:rsid w:val="00EA2FE6"/>
    <w:pPr>
      <w:suppressAutoHyphens w:val="0"/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Default">
    <w:name w:val="Default"/>
    <w:basedOn w:val="Normal"/>
    <w:rsid w:val="00F74DA2"/>
    <w:pPr>
      <w:suppressAutoHyphens w:val="0"/>
      <w:autoSpaceDE w:val="0"/>
      <w:autoSpaceDN w:val="0"/>
      <w:spacing w:line="240" w:lineRule="auto"/>
    </w:pPr>
    <w:rPr>
      <w:rFonts w:ascii="Arial" w:eastAsiaTheme="minorHAnsi" w:hAnsi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43315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31175"/>
    <w:pPr>
      <w:suppressAutoHyphens/>
      <w:spacing w:line="100" w:lineRule="atLeast"/>
    </w:pPr>
    <w:rPr>
      <w:rFonts w:eastAsia="Calibri" w:cs="Arial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453073"/>
    <w:pPr>
      <w:numPr>
        <w:numId w:val="20"/>
      </w:numPr>
      <w:tabs>
        <w:tab w:val="left" w:pos="0"/>
      </w:tabs>
      <w:spacing w:before="120" w:after="120" w:line="360" w:lineRule="auto"/>
      <w:jc w:val="both"/>
      <w:outlineLvl w:val="0"/>
    </w:pPr>
    <w:rPr>
      <w:rFonts w:asciiTheme="minorHAnsi" w:eastAsia="Arial" w:hAnsiTheme="minorHAnsi"/>
      <w:b/>
      <w:sz w:val="28"/>
      <w:szCs w:val="2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01F94"/>
    <w:pPr>
      <w:numPr>
        <w:ilvl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B35A02"/>
    <w:pPr>
      <w:numPr>
        <w:ilvl w:val="2"/>
      </w:numPr>
      <w:outlineLvl w:val="2"/>
    </w:pPr>
    <w:rPr>
      <w:b w:val="0"/>
      <w:u w:val="single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61259C"/>
    <w:pPr>
      <w:numPr>
        <w:ilvl w:val="3"/>
      </w:numPr>
      <w:ind w:left="1544"/>
      <w:outlineLvl w:val="3"/>
    </w:pPr>
    <w:rPr>
      <w:u w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D85D21"/>
    <w:pPr>
      <w:ind w:left="720"/>
      <w:contextualSpacing/>
    </w:pPr>
  </w:style>
  <w:style w:type="character" w:customStyle="1" w:styleId="PargrafodaListaChar">
    <w:name w:val="Parágrafo da Lista Char"/>
    <w:link w:val="PargrafodaLista"/>
    <w:uiPriority w:val="34"/>
    <w:rsid w:val="00313FB4"/>
    <w:rPr>
      <w:rFonts w:eastAsia="Calibri" w:cs="Arial"/>
    </w:rPr>
  </w:style>
  <w:style w:type="character" w:customStyle="1" w:styleId="Ttulo1Char">
    <w:name w:val="Título 1 Char"/>
    <w:basedOn w:val="Fontepargpadro"/>
    <w:link w:val="Ttulo1"/>
    <w:uiPriority w:val="9"/>
    <w:rsid w:val="00453073"/>
    <w:rPr>
      <w:rFonts w:asciiTheme="minorHAnsi" w:eastAsia="Arial" w:hAnsiTheme="minorHAnsi" w:cs="Arial"/>
      <w:b/>
      <w:sz w:val="28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601F94"/>
    <w:rPr>
      <w:rFonts w:asciiTheme="minorHAnsi" w:eastAsia="Arial" w:hAnsiTheme="minorHAnsi" w:cs="Arial"/>
      <w:b/>
      <w:sz w:val="24"/>
      <w:szCs w:val="22"/>
    </w:rPr>
  </w:style>
  <w:style w:type="character" w:customStyle="1" w:styleId="Ttulo3Char">
    <w:name w:val="Título 3 Char"/>
    <w:basedOn w:val="Fontepargpadro"/>
    <w:link w:val="Ttulo3"/>
    <w:uiPriority w:val="9"/>
    <w:rsid w:val="00B35A02"/>
    <w:rPr>
      <w:rFonts w:ascii="Arial" w:eastAsia="Arial" w:hAnsi="Arial" w:cs="Arial"/>
      <w:sz w:val="22"/>
      <w:szCs w:val="22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61259C"/>
    <w:rPr>
      <w:rFonts w:ascii="Arial" w:eastAsia="Arial" w:hAnsi="Arial" w:cs="Arial"/>
      <w:sz w:val="22"/>
      <w:szCs w:val="22"/>
    </w:rPr>
  </w:style>
  <w:style w:type="character" w:customStyle="1" w:styleId="TextodebaloChar">
    <w:name w:val="Texto de balão Char"/>
    <w:basedOn w:val="Fontepargpadro"/>
    <w:rsid w:val="00D85D21"/>
    <w:rPr>
      <w:rFonts w:ascii="Tahoma" w:eastAsia="Calibri" w:hAnsi="Tahoma" w:cs="Tahoma"/>
      <w:sz w:val="16"/>
      <w:szCs w:val="16"/>
      <w:lang w:eastAsia="pt-BR"/>
    </w:rPr>
  </w:style>
  <w:style w:type="character" w:customStyle="1" w:styleId="InternetLink">
    <w:name w:val="Internet Link"/>
    <w:basedOn w:val="Fontepargpadro"/>
    <w:rsid w:val="00D85D21"/>
    <w:rPr>
      <w:color w:val="0000FF"/>
      <w:u w:val="single"/>
    </w:rPr>
  </w:style>
  <w:style w:type="character" w:customStyle="1" w:styleId="CabealhoChar">
    <w:name w:val="Cabeçalho Char"/>
    <w:basedOn w:val="Fontepargpadro"/>
    <w:uiPriority w:val="99"/>
    <w:rsid w:val="00D85D21"/>
    <w:rPr>
      <w:rFonts w:ascii="Calibri" w:eastAsia="Calibri" w:hAnsi="Calibri" w:cs="Arial"/>
      <w:sz w:val="20"/>
      <w:szCs w:val="20"/>
      <w:lang w:eastAsia="pt-BR"/>
    </w:rPr>
  </w:style>
  <w:style w:type="character" w:customStyle="1" w:styleId="RodapChar">
    <w:name w:val="Rodapé Char"/>
    <w:basedOn w:val="Fontepargpadro"/>
    <w:rsid w:val="00D85D21"/>
    <w:rPr>
      <w:rFonts w:ascii="Calibri" w:eastAsia="Calibri" w:hAnsi="Calibri" w:cs="Arial"/>
      <w:sz w:val="20"/>
      <w:szCs w:val="20"/>
      <w:lang w:eastAsia="pt-BR"/>
    </w:rPr>
  </w:style>
  <w:style w:type="character" w:customStyle="1" w:styleId="ListLabel1">
    <w:name w:val="ListLabel 1"/>
    <w:rsid w:val="00D85D21"/>
    <w:rPr>
      <w:b w:val="0"/>
    </w:rPr>
  </w:style>
  <w:style w:type="paragraph" w:customStyle="1" w:styleId="Heading">
    <w:name w:val="Heading"/>
    <w:basedOn w:val="Normal"/>
    <w:next w:val="TextBody"/>
    <w:rsid w:val="00D85D21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Normal"/>
    <w:rsid w:val="00D85D21"/>
    <w:pPr>
      <w:spacing w:after="120"/>
    </w:pPr>
  </w:style>
  <w:style w:type="paragraph" w:styleId="Lista">
    <w:name w:val="List"/>
    <w:basedOn w:val="TextBody"/>
    <w:rsid w:val="00D85D21"/>
    <w:rPr>
      <w:rFonts w:cs="Lucida Sans"/>
    </w:rPr>
  </w:style>
  <w:style w:type="paragraph" w:customStyle="1" w:styleId="Legenda1">
    <w:name w:val="Legenda1"/>
    <w:basedOn w:val="Normal"/>
    <w:rsid w:val="00D85D2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rsid w:val="00D85D21"/>
    <w:pPr>
      <w:suppressLineNumbers/>
    </w:pPr>
    <w:rPr>
      <w:rFonts w:cs="Lucida Sans"/>
    </w:rPr>
  </w:style>
  <w:style w:type="paragraph" w:styleId="Textodebalo">
    <w:name w:val="Balloon Text"/>
    <w:basedOn w:val="Normal"/>
    <w:rsid w:val="00D85D21"/>
    <w:rPr>
      <w:rFonts w:ascii="Tahoma" w:hAnsi="Tahoma" w:cs="Tahoma"/>
      <w:sz w:val="16"/>
      <w:szCs w:val="16"/>
    </w:rPr>
  </w:style>
  <w:style w:type="paragraph" w:customStyle="1" w:styleId="Cabealho1">
    <w:name w:val="Cabeçalho1"/>
    <w:basedOn w:val="Normal"/>
    <w:rsid w:val="00D85D21"/>
    <w:pPr>
      <w:tabs>
        <w:tab w:val="center" w:pos="4252"/>
        <w:tab w:val="right" w:pos="8504"/>
      </w:tabs>
    </w:pPr>
  </w:style>
  <w:style w:type="paragraph" w:customStyle="1" w:styleId="Rodap1">
    <w:name w:val="Rodapé1"/>
    <w:basedOn w:val="Normal"/>
    <w:rsid w:val="00D85D21"/>
    <w:pPr>
      <w:tabs>
        <w:tab w:val="center" w:pos="4252"/>
        <w:tab w:val="right" w:pos="8504"/>
      </w:tabs>
    </w:pPr>
  </w:style>
  <w:style w:type="paragraph" w:customStyle="1" w:styleId="alinea">
    <w:name w:val="alinea"/>
    <w:basedOn w:val="Normal"/>
    <w:rsid w:val="00D618F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1"/>
    <w:uiPriority w:val="99"/>
    <w:unhideWhenUsed/>
    <w:rsid w:val="001E7FE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semiHidden/>
    <w:rsid w:val="001E7FE0"/>
    <w:rPr>
      <w:rFonts w:eastAsia="Calibri" w:cs="Arial"/>
    </w:rPr>
  </w:style>
  <w:style w:type="paragraph" w:styleId="Rodap">
    <w:name w:val="footer"/>
    <w:basedOn w:val="Normal"/>
    <w:link w:val="RodapChar1"/>
    <w:uiPriority w:val="99"/>
    <w:unhideWhenUsed/>
    <w:rsid w:val="001E7FE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1">
    <w:name w:val="Rodapé Char1"/>
    <w:basedOn w:val="Fontepargpadro"/>
    <w:link w:val="Rodap"/>
    <w:uiPriority w:val="99"/>
    <w:rsid w:val="001E7FE0"/>
    <w:rPr>
      <w:rFonts w:eastAsia="Calibri" w:cs="Arial"/>
    </w:rPr>
  </w:style>
  <w:style w:type="paragraph" w:styleId="SemEspaamento">
    <w:name w:val="No Spacing"/>
    <w:basedOn w:val="Normal"/>
    <w:next w:val="Normal"/>
    <w:link w:val="SemEspaamentoChar"/>
    <w:uiPriority w:val="1"/>
    <w:qFormat/>
    <w:rsid w:val="00013F5A"/>
    <w:pPr>
      <w:spacing w:before="240" w:after="240" w:line="240" w:lineRule="auto"/>
      <w:jc w:val="both"/>
    </w:pPr>
    <w:rPr>
      <w:rFonts w:ascii="Arial" w:eastAsiaTheme="minorEastAsia" w:hAnsi="Arial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13F5A"/>
    <w:rPr>
      <w:rFonts w:ascii="Arial" w:eastAsiaTheme="minorEastAsia" w:hAnsi="Arial" w:cstheme="minorBidi"/>
      <w:sz w:val="22"/>
      <w:szCs w:val="22"/>
    </w:rPr>
  </w:style>
  <w:style w:type="table" w:styleId="Tabelacomgrade">
    <w:name w:val="Table Grid"/>
    <w:basedOn w:val="Tabelanormal"/>
    <w:uiPriority w:val="59"/>
    <w:unhideWhenUsed/>
    <w:rsid w:val="00F637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F63766"/>
    <w:pPr>
      <w:suppressAutoHyphens w:val="0"/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3A1B65"/>
    <w:pPr>
      <w:tabs>
        <w:tab w:val="left" w:pos="400"/>
        <w:tab w:val="right" w:leader="dot" w:pos="9356"/>
      </w:tabs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174729"/>
    <w:pPr>
      <w:tabs>
        <w:tab w:val="left" w:pos="880"/>
        <w:tab w:val="right" w:leader="dot" w:pos="9356"/>
      </w:tabs>
      <w:spacing w:after="100"/>
      <w:ind w:left="200"/>
      <w:jc w:val="both"/>
    </w:pPr>
  </w:style>
  <w:style w:type="character" w:styleId="Hyperlink">
    <w:name w:val="Hyperlink"/>
    <w:basedOn w:val="Fontepargpadro"/>
    <w:uiPriority w:val="99"/>
    <w:unhideWhenUsed/>
    <w:rsid w:val="00043405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D01F21"/>
    <w:pPr>
      <w:tabs>
        <w:tab w:val="left" w:pos="1100"/>
        <w:tab w:val="right" w:leader="dot" w:pos="9356"/>
      </w:tabs>
      <w:spacing w:after="100"/>
      <w:ind w:left="400"/>
    </w:pPr>
    <w:rPr>
      <w:b/>
      <w:noProof/>
    </w:rPr>
  </w:style>
  <w:style w:type="paragraph" w:styleId="Subttulo">
    <w:name w:val="Subtitle"/>
    <w:aliases w:val="TÍTULO"/>
    <w:basedOn w:val="Normal"/>
    <w:next w:val="Normal"/>
    <w:link w:val="SubttuloChar"/>
    <w:uiPriority w:val="11"/>
    <w:qFormat/>
    <w:rsid w:val="009037E9"/>
    <w:pPr>
      <w:numPr>
        <w:ilvl w:val="1"/>
      </w:numPr>
      <w:spacing w:after="160"/>
    </w:pPr>
    <w:rPr>
      <w:rFonts w:ascii="Arial" w:eastAsiaTheme="minorEastAsia" w:hAnsi="Arial" w:cstheme="minorBidi"/>
      <w:color w:val="5A5A5A" w:themeColor="text1" w:themeTint="A5"/>
      <w:spacing w:val="15"/>
      <w:sz w:val="24"/>
      <w:szCs w:val="22"/>
    </w:rPr>
  </w:style>
  <w:style w:type="character" w:customStyle="1" w:styleId="SubttuloChar">
    <w:name w:val="Subtítulo Char"/>
    <w:aliases w:val="TÍTULO Char"/>
    <w:basedOn w:val="Fontepargpadro"/>
    <w:link w:val="Subttulo"/>
    <w:uiPriority w:val="11"/>
    <w:rsid w:val="009037E9"/>
    <w:rPr>
      <w:rFonts w:ascii="Arial" w:eastAsiaTheme="minorEastAsia" w:hAnsi="Arial" w:cstheme="minorBidi"/>
      <w:color w:val="5A5A5A" w:themeColor="text1" w:themeTint="A5"/>
      <w:spacing w:val="15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unhideWhenUsed/>
    <w:rsid w:val="009037E9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81FB9"/>
    <w:rPr>
      <w:color w:val="605E5C"/>
      <w:shd w:val="clear" w:color="auto" w:fill="E1DFDD"/>
    </w:rPr>
  </w:style>
  <w:style w:type="table" w:customStyle="1" w:styleId="PlainTable2">
    <w:name w:val="Plain Table 2"/>
    <w:basedOn w:val="Tabelanormal"/>
    <w:uiPriority w:val="42"/>
    <w:rsid w:val="0069196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3C2EF1"/>
    <w:rPr>
      <w:b/>
      <w:bCs/>
    </w:rPr>
  </w:style>
  <w:style w:type="character" w:customStyle="1" w:styleId="fontstyle01">
    <w:name w:val="fontstyle01"/>
    <w:basedOn w:val="Fontepargpadro"/>
    <w:rsid w:val="00C83CE9"/>
    <w:rPr>
      <w:rFonts w:ascii="Courier" w:hAnsi="Courier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Fontepargpadro"/>
    <w:rsid w:val="00AB0AC4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customStyle="1" w:styleId="PlainTable21">
    <w:name w:val="Plain Table 21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3">
    <w:name w:val="Plain Table 23"/>
    <w:basedOn w:val="Tabelanormal"/>
    <w:uiPriority w:val="42"/>
    <w:rsid w:val="00746FA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o">
    <w:name w:val="Revision"/>
    <w:hidden/>
    <w:uiPriority w:val="99"/>
    <w:semiHidden/>
    <w:rsid w:val="00904F2B"/>
    <w:rPr>
      <w:rFonts w:eastAsia="Calibri" w:cs="Arial"/>
    </w:rPr>
  </w:style>
  <w:style w:type="table" w:customStyle="1" w:styleId="PlainTable211">
    <w:name w:val="Plain Table 211"/>
    <w:basedOn w:val="Tabelanormal"/>
    <w:uiPriority w:val="42"/>
    <w:rsid w:val="00234D8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1">
    <w:name w:val="Plain Table 221"/>
    <w:basedOn w:val="Tabelanormal"/>
    <w:uiPriority w:val="42"/>
    <w:rsid w:val="00234D85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4">
    <w:name w:val="Plain Table 24"/>
    <w:basedOn w:val="Tabelanormal"/>
    <w:uiPriority w:val="42"/>
    <w:rsid w:val="004C234E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F9633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53073"/>
    <w:pPr>
      <w:widowControl w:val="0"/>
      <w:suppressAutoHyphens w:val="0"/>
      <w:autoSpaceDE w:val="0"/>
      <w:autoSpaceDN w:val="0"/>
      <w:spacing w:line="240" w:lineRule="auto"/>
    </w:pPr>
    <w:rPr>
      <w:rFonts w:asciiTheme="minorHAnsi" w:eastAsia="Arial MT" w:hAnsiTheme="minorHAnsi" w:cs="Arial MT"/>
      <w:b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53073"/>
    <w:rPr>
      <w:rFonts w:asciiTheme="minorHAnsi" w:eastAsia="Arial MT" w:hAnsiTheme="minorHAnsi" w:cs="Arial MT"/>
      <w:b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F9633E"/>
    <w:pPr>
      <w:widowControl w:val="0"/>
      <w:suppressAutoHyphens w:val="0"/>
      <w:autoSpaceDE w:val="0"/>
      <w:autoSpaceDN w:val="0"/>
      <w:spacing w:line="240" w:lineRule="auto"/>
      <w:jc w:val="right"/>
    </w:pPr>
    <w:rPr>
      <w:rFonts w:cs="Calibri"/>
      <w:sz w:val="22"/>
      <w:szCs w:val="22"/>
      <w:lang w:val="pt-PT" w:eastAsia="en-US"/>
    </w:rPr>
  </w:style>
  <w:style w:type="paragraph" w:styleId="NormalWeb">
    <w:name w:val="Normal (Web)"/>
    <w:basedOn w:val="Normal"/>
    <w:uiPriority w:val="99"/>
    <w:semiHidden/>
    <w:unhideWhenUsed/>
    <w:rsid w:val="00EA2FE6"/>
    <w:pPr>
      <w:suppressAutoHyphens w:val="0"/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Default">
    <w:name w:val="Default"/>
    <w:basedOn w:val="Normal"/>
    <w:rsid w:val="00F74DA2"/>
    <w:pPr>
      <w:suppressAutoHyphens w:val="0"/>
      <w:autoSpaceDE w:val="0"/>
      <w:autoSpaceDN w:val="0"/>
      <w:spacing w:line="240" w:lineRule="auto"/>
    </w:pPr>
    <w:rPr>
      <w:rFonts w:ascii="Arial" w:eastAsiaTheme="minorHAnsi" w:hAnsi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4331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2167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0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8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307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29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3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356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3990">
          <w:marLeft w:val="0"/>
          <w:marRight w:val="0"/>
          <w:marTop w:val="0"/>
          <w:marBottom w:val="255"/>
          <w:divBdr>
            <w:top w:val="single" w:sz="2" w:space="0" w:color="001A29"/>
            <w:left w:val="single" w:sz="2" w:space="0" w:color="001A29"/>
            <w:bottom w:val="single" w:sz="6" w:space="0" w:color="002133"/>
            <w:right w:val="single" w:sz="2" w:space="0" w:color="001A29"/>
          </w:divBdr>
          <w:divsChild>
            <w:div w:id="1466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001A29"/>
                    <w:bottom w:val="none" w:sz="0" w:space="0" w:color="001A29"/>
                    <w:right w:val="none" w:sz="0" w:space="0" w:color="001A29"/>
                  </w:divBdr>
                </w:div>
              </w:divsChild>
            </w:div>
          </w:divsChild>
        </w:div>
      </w:divsChild>
    </w:div>
    <w:div w:id="624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898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921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a\Desktop\PAULA%20FUNSERV\PR&#211;-GEST&#195;O\MANUAIS%20-%20PAULA%20%20OUT-2018\MANUAL%20PROCEDIMENTO%20APOSENTADORIA%20-%20FUNSERV%20-%20word%2097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Colocar um resumo do processo que está sendo feito o manual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D2A682-967F-4E32-846F-3165B878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 PROCEDIMENTO APOSENTADORIA - FUNSERV - word 97</Template>
  <TotalTime>977</TotalTime>
  <Pages>4</Pages>
  <Words>131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PROCEDIMENTO</vt:lpstr>
    </vt:vector>
  </TitlesOfParts>
  <Company>Hewlett-Packard Company</Company>
  <LinksUpToDate>false</LinksUpToDate>
  <CharactersWithSpaces>838</CharactersWithSpaces>
  <SharedDoc>false</SharedDoc>
  <HLinks>
    <vt:vector size="18" baseType="variant">
      <vt:variant>
        <vt:i4>2687039</vt:i4>
      </vt:variant>
      <vt:variant>
        <vt:i4>132</vt:i4>
      </vt:variant>
      <vt:variant>
        <vt:i4>0</vt:i4>
      </vt:variant>
      <vt:variant>
        <vt:i4>5</vt:i4>
      </vt:variant>
      <vt:variant>
        <vt:lpwstr>https://www.tce.sp.gov.br/</vt:lpwstr>
      </vt:variant>
      <vt:variant>
        <vt:lpwstr/>
      </vt:variant>
      <vt:variant>
        <vt:i4>2687039</vt:i4>
      </vt:variant>
      <vt:variant>
        <vt:i4>3</vt:i4>
      </vt:variant>
      <vt:variant>
        <vt:i4>0</vt:i4>
      </vt:variant>
      <vt:variant>
        <vt:i4>5</vt:i4>
      </vt:variant>
      <vt:variant>
        <vt:lpwstr>https://www.tce.sp.gov.br/</vt:lpwstr>
      </vt:variant>
      <vt:variant>
        <vt:lpwstr/>
      </vt:variant>
      <vt:variant>
        <vt:i4>2687039</vt:i4>
      </vt:variant>
      <vt:variant>
        <vt:i4>0</vt:i4>
      </vt:variant>
      <vt:variant>
        <vt:i4>0</vt:i4>
      </vt:variant>
      <vt:variant>
        <vt:i4>5</vt:i4>
      </vt:variant>
      <vt:variant>
        <vt:lpwstr>https://www.tce.sp.gov.br/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</dc:title>
  <dc:subject>Colocar a Seção</dc:subject>
  <dc:creator>Samanta Zaniquelli</dc:creator>
  <cp:lastModifiedBy>Usuário</cp:lastModifiedBy>
  <cp:revision>7</cp:revision>
  <cp:lastPrinted>2025-07-07T13:19:00Z</cp:lastPrinted>
  <dcterms:created xsi:type="dcterms:W3CDTF">2025-07-29T20:26:00Z</dcterms:created>
  <dcterms:modified xsi:type="dcterms:W3CDTF">2025-08-05T19:39:00Z</dcterms:modified>
</cp:coreProperties>
</file>